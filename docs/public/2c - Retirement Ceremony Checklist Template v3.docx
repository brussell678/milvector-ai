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F1B01" w14:textId="5CFB55BD" w:rsidR="00914EBD" w:rsidRPr="00EB5FDC" w:rsidRDefault="00844A2D" w:rsidP="00F14370">
      <w:pPr>
        <w:jc w:val="center"/>
        <w:rPr>
          <w:b/>
        </w:rPr>
      </w:pPr>
      <w:r>
        <w:rPr>
          <w:b/>
        </w:rPr>
        <w:t xml:space="preserve">RETIREE </w:t>
      </w:r>
      <w:r w:rsidR="00914EBD" w:rsidRPr="00EB5FDC">
        <w:rPr>
          <w:b/>
        </w:rPr>
        <w:t>CHECKLIST</w:t>
      </w:r>
      <w:r w:rsidR="00E33698">
        <w:rPr>
          <w:b/>
        </w:rPr>
        <w:t xml:space="preserve"> PART 1</w:t>
      </w:r>
    </w:p>
    <w:p w14:paraId="2946DB82" w14:textId="77777777" w:rsidR="00914EBD" w:rsidRPr="00EB5FDC" w:rsidRDefault="00914EBD" w:rsidP="00914EBD">
      <w:pPr>
        <w:ind w:left="480"/>
      </w:pPr>
    </w:p>
    <w:p w14:paraId="5F800088" w14:textId="43A77AFB" w:rsidR="00914EBD" w:rsidRPr="00EB5FDC" w:rsidRDefault="00914EBD" w:rsidP="00914EBD">
      <w:pPr>
        <w:numPr>
          <w:ilvl w:val="0"/>
          <w:numId w:val="6"/>
        </w:numPr>
      </w:pPr>
      <w:r w:rsidRPr="00EB5FDC">
        <w:t>Date/Time</w:t>
      </w:r>
      <w:r w:rsidR="00654B54">
        <w:t xml:space="preserve"> of Retirement Ceremony</w:t>
      </w:r>
      <w:r w:rsidR="00C4272E">
        <w:t xml:space="preserve">: </w:t>
      </w:r>
      <w:r w:rsidR="00E83426">
        <w:t>__________________________________________</w:t>
      </w:r>
    </w:p>
    <w:p w14:paraId="5997CC1D" w14:textId="77777777" w:rsidR="00914EBD" w:rsidRPr="00EB5FDC" w:rsidRDefault="00914EBD" w:rsidP="00914EBD">
      <w:pPr>
        <w:ind w:left="480"/>
      </w:pPr>
    </w:p>
    <w:p w14:paraId="1D0E4D4E" w14:textId="098118DA" w:rsidR="00914EBD" w:rsidRPr="00EB5FDC" w:rsidRDefault="00914EBD" w:rsidP="00914EBD">
      <w:pPr>
        <w:numPr>
          <w:ilvl w:val="0"/>
          <w:numId w:val="6"/>
        </w:numPr>
      </w:pPr>
      <w:r w:rsidRPr="00EB5FDC">
        <w:t>Location</w:t>
      </w:r>
      <w:r w:rsidR="00B66DE2">
        <w:t xml:space="preserve"> (Primary/Secondary)</w:t>
      </w:r>
      <w:r w:rsidR="00582C80" w:rsidRPr="00EB5FDC">
        <w:t xml:space="preserve">: </w:t>
      </w:r>
      <w:r w:rsidR="00E83426">
        <w:t>__________________________________________</w:t>
      </w:r>
      <w:r w:rsidR="005E7529">
        <w:t>_____</w:t>
      </w:r>
    </w:p>
    <w:p w14:paraId="110FFD37" w14:textId="77777777" w:rsidR="00914EBD" w:rsidRPr="00EB5FDC" w:rsidRDefault="00914EBD" w:rsidP="00E77370"/>
    <w:p w14:paraId="37545BEC" w14:textId="68575BF5" w:rsidR="00914EBD" w:rsidRPr="00EB5FDC" w:rsidRDefault="00914EBD" w:rsidP="00914EBD">
      <w:pPr>
        <w:numPr>
          <w:ilvl w:val="0"/>
          <w:numId w:val="6"/>
        </w:numPr>
      </w:pPr>
      <w:r>
        <w:t>Action Officer</w:t>
      </w:r>
      <w:r w:rsidR="00582C80">
        <w:t>:</w:t>
      </w:r>
      <w:r w:rsidR="001D63F4">
        <w:t xml:space="preserve"> </w:t>
      </w:r>
      <w:r w:rsidR="00E83426">
        <w:t>__________________________________________</w:t>
      </w:r>
      <w:r w:rsidR="005E7529">
        <w:t>__________________</w:t>
      </w:r>
    </w:p>
    <w:p w14:paraId="6B699379" w14:textId="77777777" w:rsidR="00914EBD" w:rsidRPr="00EB5FDC" w:rsidRDefault="00914EBD" w:rsidP="00914EBD">
      <w:pPr>
        <w:ind w:left="480"/>
      </w:pPr>
    </w:p>
    <w:p w14:paraId="1737E36C" w14:textId="279EFAA1" w:rsidR="00914EBD" w:rsidRPr="00EB5FDC" w:rsidRDefault="00914EBD" w:rsidP="00914EBD">
      <w:pPr>
        <w:numPr>
          <w:ilvl w:val="0"/>
          <w:numId w:val="6"/>
        </w:numPr>
      </w:pPr>
      <w:r w:rsidRPr="00EB5FDC">
        <w:t>Retiring Officer</w:t>
      </w:r>
      <w:r w:rsidR="00582C80" w:rsidRPr="006F68EE">
        <w:t>:</w:t>
      </w:r>
      <w:r w:rsidR="005D3CD5" w:rsidRPr="006F68EE">
        <w:t xml:space="preserve"> </w:t>
      </w:r>
      <w:r w:rsidR="00E83426">
        <w:t>__________________________________________</w:t>
      </w:r>
      <w:r w:rsidR="005E7529">
        <w:t>_________________</w:t>
      </w:r>
    </w:p>
    <w:p w14:paraId="3FE9F23F" w14:textId="77777777" w:rsidR="00914EBD" w:rsidRPr="00EB5FDC" w:rsidRDefault="00914EBD" w:rsidP="00E77370"/>
    <w:p w14:paraId="2314B5A9" w14:textId="3FB1EC35" w:rsidR="00914EBD" w:rsidRPr="006F68EE" w:rsidRDefault="00914EBD" w:rsidP="00914EBD">
      <w:pPr>
        <w:numPr>
          <w:ilvl w:val="0"/>
          <w:numId w:val="6"/>
        </w:numPr>
      </w:pPr>
      <w:r w:rsidRPr="00EB5FDC">
        <w:t>Senior Enlisted</w:t>
      </w:r>
      <w:r w:rsidR="00C4272E">
        <w:t xml:space="preserve">: </w:t>
      </w:r>
      <w:r w:rsidR="00E83426">
        <w:t>__________________________________________</w:t>
      </w:r>
      <w:r w:rsidR="005E7529">
        <w:t>__________________</w:t>
      </w:r>
    </w:p>
    <w:p w14:paraId="1F72F646" w14:textId="77777777" w:rsidR="00914EBD" w:rsidRPr="00EB5FDC" w:rsidRDefault="00914EBD" w:rsidP="00914EBD">
      <w:pPr>
        <w:ind w:left="480"/>
      </w:pPr>
    </w:p>
    <w:p w14:paraId="40109735" w14:textId="4F1854E5" w:rsidR="00914EBD" w:rsidRPr="00C4272E" w:rsidRDefault="00914EBD" w:rsidP="00914EBD">
      <w:pPr>
        <w:numPr>
          <w:ilvl w:val="0"/>
          <w:numId w:val="6"/>
        </w:numPr>
      </w:pPr>
      <w:r>
        <w:t>Narrator</w:t>
      </w:r>
      <w:r w:rsidR="00582C80">
        <w:t>:</w:t>
      </w:r>
      <w:r w:rsidR="00641052">
        <w:t xml:space="preserve"> </w:t>
      </w:r>
      <w:r w:rsidR="00E83426">
        <w:t>__________________________________________</w:t>
      </w:r>
      <w:r w:rsidR="00F9570F">
        <w:t>_______________________</w:t>
      </w:r>
    </w:p>
    <w:p w14:paraId="29D6B04F" w14:textId="77777777" w:rsidR="00914EBD" w:rsidRPr="00C4272E" w:rsidRDefault="00914EBD" w:rsidP="00E77370">
      <w:r w:rsidRPr="00C4272E">
        <w:t xml:space="preserve"> </w:t>
      </w:r>
    </w:p>
    <w:p w14:paraId="4E64DC00" w14:textId="47F70A78" w:rsidR="00914EBD" w:rsidRPr="00C4272E" w:rsidRDefault="00914EBD" w:rsidP="00B46C55">
      <w:pPr>
        <w:numPr>
          <w:ilvl w:val="0"/>
          <w:numId w:val="6"/>
        </w:numPr>
      </w:pPr>
      <w:r>
        <w:t>Chaplain</w:t>
      </w:r>
      <w:r w:rsidR="00641052">
        <w:t xml:space="preserve">: </w:t>
      </w:r>
      <w:r w:rsidR="00E83426">
        <w:t>__________________________________________</w:t>
      </w:r>
      <w:r w:rsidR="00F9570F">
        <w:t>_______________________</w:t>
      </w:r>
    </w:p>
    <w:p w14:paraId="08CE6F91" w14:textId="09B2E56A" w:rsidR="005D3CD5" w:rsidRPr="00C4272E" w:rsidRDefault="00A42189" w:rsidP="00A42189">
      <w:pPr>
        <w:tabs>
          <w:tab w:val="left" w:pos="1845"/>
        </w:tabs>
      </w:pPr>
      <w:r>
        <w:tab/>
      </w:r>
    </w:p>
    <w:p w14:paraId="5471FB3C" w14:textId="031E07DB" w:rsidR="00914EBD" w:rsidRPr="00C4272E" w:rsidRDefault="00914EBD" w:rsidP="00914EBD">
      <w:pPr>
        <w:numPr>
          <w:ilvl w:val="0"/>
          <w:numId w:val="6"/>
        </w:numPr>
      </w:pPr>
      <w:r>
        <w:t>Uniform</w:t>
      </w:r>
      <w:r w:rsidR="00582C80">
        <w:t>:</w:t>
      </w:r>
      <w:r w:rsidR="00641052">
        <w:t xml:space="preserve"> </w:t>
      </w:r>
      <w:r w:rsidR="00E83426">
        <w:t>__________________________________________</w:t>
      </w:r>
      <w:r w:rsidR="00F9570F">
        <w:t>_______________________</w:t>
      </w:r>
    </w:p>
    <w:p w14:paraId="61CDCEAD" w14:textId="77777777" w:rsidR="00914EBD" w:rsidRPr="00C4272E" w:rsidRDefault="00914EBD" w:rsidP="00E77370"/>
    <w:p w14:paraId="5A07C0D3" w14:textId="583C5474" w:rsidR="00914EBD" w:rsidRPr="00C4272E" w:rsidRDefault="00582C80" w:rsidP="00914EBD">
      <w:pPr>
        <w:numPr>
          <w:ilvl w:val="0"/>
          <w:numId w:val="6"/>
        </w:numPr>
      </w:pPr>
      <w:r w:rsidRPr="00C4272E">
        <w:t>Music</w:t>
      </w:r>
      <w:r w:rsidR="00E67299">
        <w:t xml:space="preserve"> (Primary/Secondary)</w:t>
      </w:r>
      <w:r w:rsidRPr="00C4272E">
        <w:t xml:space="preserve">: </w:t>
      </w:r>
      <w:r w:rsidR="00C4272E" w:rsidRPr="005E7529">
        <w:t xml:space="preserve">Request </w:t>
      </w:r>
      <w:r w:rsidR="00087BD2" w:rsidRPr="005E7529">
        <w:t>____________________</w:t>
      </w:r>
      <w:r w:rsidR="00C4272E" w:rsidRPr="005E7529">
        <w:t xml:space="preserve"> Band, PA system from </w:t>
      </w:r>
      <w:r w:rsidR="00087BD2" w:rsidRPr="005E7529">
        <w:t>__________</w:t>
      </w:r>
      <w:r w:rsidR="00C4272E" w:rsidRPr="005E7529">
        <w:t xml:space="preserve"> as backup</w:t>
      </w:r>
    </w:p>
    <w:p w14:paraId="6BB9E253" w14:textId="77777777" w:rsidR="00914EBD" w:rsidRPr="00C4272E" w:rsidRDefault="00914EBD" w:rsidP="00914EBD">
      <w:pPr>
        <w:ind w:left="480"/>
      </w:pPr>
    </w:p>
    <w:p w14:paraId="70126C2F" w14:textId="40D3DAE2" w:rsidR="00914EBD" w:rsidRDefault="00582C80" w:rsidP="00914EBD">
      <w:pPr>
        <w:numPr>
          <w:ilvl w:val="0"/>
          <w:numId w:val="6"/>
        </w:numPr>
      </w:pPr>
      <w:r w:rsidRPr="00C4272E">
        <w:t>Colors</w:t>
      </w:r>
      <w:r w:rsidR="00E67299">
        <w:t xml:space="preserve"> (Static/Color Guard Detail)</w:t>
      </w:r>
      <w:r w:rsidRPr="00C4272E">
        <w:t xml:space="preserve">: </w:t>
      </w:r>
      <w:r w:rsidR="001F0A21">
        <w:t>_____________________________</w:t>
      </w:r>
    </w:p>
    <w:p w14:paraId="4FBE3165" w14:textId="77777777" w:rsidR="000E7BC9" w:rsidRDefault="000E7BC9" w:rsidP="000E7BC9">
      <w:pPr>
        <w:pStyle w:val="ListParagraph"/>
      </w:pPr>
    </w:p>
    <w:p w14:paraId="609503C3" w14:textId="05E42205" w:rsidR="000E7BC9" w:rsidRDefault="000E7BC9" w:rsidP="00914EBD">
      <w:pPr>
        <w:numPr>
          <w:ilvl w:val="0"/>
          <w:numId w:val="6"/>
        </w:numPr>
      </w:pPr>
      <w:r>
        <w:t>Will you be requesting a Comm</w:t>
      </w:r>
      <w:r w:rsidR="00BD4541">
        <w:t>ander of Troops (COT) and a parade detail?</w:t>
      </w:r>
      <w:r w:rsidR="00F9570F">
        <w:t xml:space="preserve">                                                  </w:t>
      </w:r>
      <w:r w:rsidR="00DF6703">
        <w:t xml:space="preserve">  </w:t>
      </w:r>
    </w:p>
    <w:p w14:paraId="62953B14" w14:textId="794D210C" w:rsidR="00707799" w:rsidRDefault="00707799" w:rsidP="00707799">
      <w:pPr>
        <w:ind w:left="480"/>
      </w:pPr>
      <w:r>
        <w:t xml:space="preserve">Name of </w:t>
      </w:r>
      <w:r w:rsidR="00705F56">
        <w:t>COT: _</w:t>
      </w:r>
      <w:r>
        <w:t>_____________________</w:t>
      </w:r>
      <w:r w:rsidR="00D1010E">
        <w:t>___</w:t>
      </w:r>
      <w:r>
        <w:t xml:space="preserve">__ </w:t>
      </w:r>
      <w:r w:rsidR="00D1010E">
        <w:t xml:space="preserve">How many </w:t>
      </w:r>
      <w:r w:rsidR="00705F56">
        <w:t>formations: _</w:t>
      </w:r>
      <w:r w:rsidR="00D1010E">
        <w:t xml:space="preserve">____ How many </w:t>
      </w:r>
      <w:r w:rsidR="00705F56">
        <w:t>Marines: _</w:t>
      </w:r>
      <w:r w:rsidR="00D1010E">
        <w:t>_____</w:t>
      </w:r>
      <w:r w:rsidR="00655AE9">
        <w:t>_</w:t>
      </w:r>
    </w:p>
    <w:p w14:paraId="23DE523C" w14:textId="214A8B60" w:rsidR="00914EBD" w:rsidRPr="00C4272E" w:rsidRDefault="00DF6703" w:rsidP="00E77370">
      <w:r>
        <w:t xml:space="preserve">                                                                                                                                                                                     </w:t>
      </w:r>
    </w:p>
    <w:p w14:paraId="3EFA3FEA" w14:textId="2C423DC8" w:rsidR="00E83426" w:rsidRDefault="00914EBD" w:rsidP="00914EBD">
      <w:pPr>
        <w:numPr>
          <w:ilvl w:val="0"/>
          <w:numId w:val="6"/>
        </w:numPr>
      </w:pPr>
      <w:r w:rsidRPr="00C4272E">
        <w:t>Flag flown</w:t>
      </w:r>
      <w:r w:rsidR="00584A71">
        <w:t xml:space="preserve"> (Location/Date Requested)</w:t>
      </w:r>
      <w:r w:rsidR="005D3CD5" w:rsidRPr="00C4272E">
        <w:t>:</w:t>
      </w:r>
      <w:r w:rsidR="00582C80" w:rsidRPr="00C4272E">
        <w:t xml:space="preserve"> </w:t>
      </w:r>
      <w:r w:rsidR="00E83426">
        <w:t>_______________________</w:t>
      </w:r>
      <w:r w:rsidR="00655AE9">
        <w:t xml:space="preserve"> / </w:t>
      </w:r>
      <w:r w:rsidR="00E83426">
        <w:t>___________________</w:t>
      </w:r>
      <w:r w:rsidR="00655AE9">
        <w:t>__________</w:t>
      </w:r>
      <w:r w:rsidR="00705F56">
        <w:t>_</w:t>
      </w:r>
      <w:r w:rsidR="00655AE9">
        <w:t>_</w:t>
      </w:r>
    </w:p>
    <w:p w14:paraId="685B6673" w14:textId="79C643C7" w:rsidR="005D3CD5" w:rsidRPr="00C4272E" w:rsidRDefault="00E83426" w:rsidP="00E83426">
      <w:pPr>
        <w:ind w:left="480"/>
      </w:pPr>
      <w:r w:rsidRPr="00E83426">
        <w:rPr>
          <w:b/>
          <w:bCs/>
          <w:u w:val="single"/>
        </w:rPr>
        <w:t>Note</w:t>
      </w:r>
      <w:r>
        <w:t xml:space="preserve">: </w:t>
      </w:r>
      <w:r w:rsidR="00705F56">
        <w:t>F</w:t>
      </w:r>
      <w:r w:rsidR="00F309DB">
        <w:t xml:space="preserve">or example, </w:t>
      </w:r>
      <w:r w:rsidR="00A42189" w:rsidRPr="00C4272E">
        <w:t>over 3d MAW</w:t>
      </w:r>
      <w:r w:rsidR="00F309DB">
        <w:t xml:space="preserve"> CP</w:t>
      </w:r>
      <w:r w:rsidR="00584A71">
        <w:t xml:space="preserve"> on </w:t>
      </w:r>
      <w:r w:rsidR="00411E90">
        <w:t>XX MONTH YEAR (Birthday/Special Occasion)</w:t>
      </w:r>
    </w:p>
    <w:p w14:paraId="52E56223" w14:textId="77777777" w:rsidR="005D3CD5" w:rsidRPr="00C4272E" w:rsidRDefault="005D3CD5" w:rsidP="005D3CD5">
      <w:pPr>
        <w:pStyle w:val="ListParagraph"/>
      </w:pPr>
    </w:p>
    <w:p w14:paraId="3A8B590B" w14:textId="5C2F7507" w:rsidR="00914EBD" w:rsidRPr="00C4272E" w:rsidRDefault="00914EBD" w:rsidP="00914EBD">
      <w:pPr>
        <w:numPr>
          <w:ilvl w:val="0"/>
          <w:numId w:val="6"/>
        </w:numPr>
      </w:pPr>
      <w:r w:rsidRPr="00C4272E">
        <w:t xml:space="preserve">Would you like the 50 </w:t>
      </w:r>
      <w:r w:rsidR="00582C80" w:rsidRPr="00C4272E">
        <w:t>state flags to be displayed</w:t>
      </w:r>
      <w:r w:rsidR="00415EC7">
        <w:t xml:space="preserve"> (Yes/No)</w:t>
      </w:r>
      <w:r w:rsidR="00582C80" w:rsidRPr="00C4272E">
        <w:t>?</w:t>
      </w:r>
      <w:r w:rsidR="00E83426">
        <w:t xml:space="preserve"> YES / NO</w:t>
      </w:r>
      <w:r w:rsidR="00582C80" w:rsidRPr="00C4272E">
        <w:t xml:space="preserve"> </w:t>
      </w:r>
    </w:p>
    <w:p w14:paraId="07547A01" w14:textId="77777777" w:rsidR="0037684C" w:rsidRPr="00C4272E" w:rsidRDefault="0037684C" w:rsidP="0037684C">
      <w:pPr>
        <w:pStyle w:val="ListParagraph"/>
      </w:pPr>
    </w:p>
    <w:p w14:paraId="116E4598" w14:textId="5C0EF4E1" w:rsidR="00415EC7" w:rsidRDefault="0037684C" w:rsidP="00914EBD">
      <w:pPr>
        <w:numPr>
          <w:ilvl w:val="0"/>
          <w:numId w:val="6"/>
        </w:numPr>
      </w:pPr>
      <w:r w:rsidRPr="00C4272E">
        <w:t>Would you like th</w:t>
      </w:r>
      <w:r w:rsidR="00641052" w:rsidRPr="00C4272E">
        <w:t>e presentation of Old Glory</w:t>
      </w:r>
      <w:r w:rsidR="007A0769">
        <w:t xml:space="preserve"> (Yes/No)</w:t>
      </w:r>
      <w:r w:rsidR="00641052" w:rsidRPr="00C4272E">
        <w:t>?</w:t>
      </w:r>
      <w:r w:rsidR="007A0769">
        <w:t xml:space="preserve">  YES / NO</w:t>
      </w:r>
      <w:r w:rsidRPr="00C4272E">
        <w:t xml:space="preserve"> </w:t>
      </w:r>
    </w:p>
    <w:p w14:paraId="4215D378" w14:textId="57EB31F7" w:rsidR="0037684C" w:rsidRDefault="008528F9" w:rsidP="00415EC7">
      <w:pPr>
        <w:ind w:left="480"/>
      </w:pPr>
      <w:r w:rsidRPr="008528F9">
        <w:rPr>
          <w:b/>
          <w:bCs/>
          <w:u w:val="single"/>
        </w:rPr>
        <w:t>Note</w:t>
      </w:r>
      <w:r>
        <w:t xml:space="preserve">: </w:t>
      </w:r>
      <w:r w:rsidR="0037684C" w:rsidRPr="00C4272E">
        <w:t>If you want the presentation</w:t>
      </w:r>
      <w:r>
        <w:t xml:space="preserve">, </w:t>
      </w:r>
      <w:r w:rsidR="0037684C" w:rsidRPr="00C4272E">
        <w:t xml:space="preserve">your action officer or </w:t>
      </w:r>
      <w:proofErr w:type="gramStart"/>
      <w:r w:rsidR="0037684C" w:rsidRPr="00C4272E">
        <w:t>yourself</w:t>
      </w:r>
      <w:proofErr w:type="gramEnd"/>
      <w:r w:rsidR="0037684C" w:rsidRPr="00C4272E">
        <w:t xml:space="preserve"> will be responsible for finding </w:t>
      </w:r>
      <w:r w:rsidR="00EA52D1">
        <w:t xml:space="preserve">the </w:t>
      </w:r>
      <w:r w:rsidR="0037684C" w:rsidRPr="00C4272E">
        <w:t xml:space="preserve">Marines for </w:t>
      </w:r>
      <w:r>
        <w:t xml:space="preserve">the </w:t>
      </w:r>
      <w:r w:rsidR="0037684C" w:rsidRPr="00C4272E">
        <w:t>presentation.</w:t>
      </w:r>
    </w:p>
    <w:p w14:paraId="62C2F890" w14:textId="77777777" w:rsidR="00106F9E" w:rsidRPr="00C4272E" w:rsidRDefault="00106F9E" w:rsidP="00415EC7">
      <w:pPr>
        <w:ind w:left="480"/>
      </w:pPr>
    </w:p>
    <w:p w14:paraId="5043CB0F" w14:textId="560F575D" w:rsidR="00914EBD" w:rsidRDefault="00106F9E" w:rsidP="00106F9E">
      <w:pPr>
        <w:pStyle w:val="ListParagraph"/>
        <w:numPr>
          <w:ilvl w:val="0"/>
          <w:numId w:val="6"/>
        </w:numPr>
      </w:pPr>
      <w:r>
        <w:t xml:space="preserve"> </w:t>
      </w:r>
      <w:r w:rsidR="0085350D">
        <w:t>Would you be requesting a certificate from a different President of the United States? YES / NO</w:t>
      </w:r>
    </w:p>
    <w:p w14:paraId="3BA023F0" w14:textId="5D001794" w:rsidR="0085350D" w:rsidRDefault="0085350D" w:rsidP="0085350D">
      <w:pPr>
        <w:pStyle w:val="ListParagraph"/>
        <w:ind w:left="480"/>
      </w:pPr>
      <w:r>
        <w:t xml:space="preserve">Note: You are responsible of contacting the former President’s </w:t>
      </w:r>
      <w:r w:rsidR="00110794">
        <w:t>Presidential Library Staff.</w:t>
      </w:r>
    </w:p>
    <w:p w14:paraId="6DD9F90E" w14:textId="783166EA" w:rsidR="00110794" w:rsidRPr="00C4272E" w:rsidRDefault="00E62D34" w:rsidP="0085350D">
      <w:pPr>
        <w:pStyle w:val="ListParagraph"/>
        <w:ind w:left="480"/>
      </w:pPr>
      <w:r>
        <w:t xml:space="preserve">                                                                                                                                                                                  </w:t>
      </w:r>
    </w:p>
    <w:p w14:paraId="48488484" w14:textId="56372EC7" w:rsidR="00914EBD" w:rsidRPr="00C4272E" w:rsidRDefault="00914EBD" w:rsidP="00B46C55">
      <w:pPr>
        <w:numPr>
          <w:ilvl w:val="0"/>
          <w:numId w:val="6"/>
        </w:numPr>
      </w:pPr>
      <w:r w:rsidRPr="00C4272E">
        <w:t>Do you currently have your retirement certificates in possession</w:t>
      </w:r>
      <w:r w:rsidR="00B87180">
        <w:t xml:space="preserve"> (Status)</w:t>
      </w:r>
      <w:r w:rsidRPr="00C4272E">
        <w:t>?</w:t>
      </w:r>
      <w:r w:rsidR="007A0769" w:rsidRPr="007A0769">
        <w:t xml:space="preserve"> </w:t>
      </w:r>
      <w:r w:rsidR="007A0769">
        <w:t>____________________________</w:t>
      </w:r>
    </w:p>
    <w:p w14:paraId="07459315" w14:textId="77777777" w:rsidR="005D3CD5" w:rsidRPr="00C4272E" w:rsidRDefault="005D3CD5" w:rsidP="005D3CD5"/>
    <w:p w14:paraId="582D4BB4" w14:textId="2BF7688D" w:rsidR="00C4272E" w:rsidRDefault="00914EBD" w:rsidP="005D3CD5">
      <w:pPr>
        <w:numPr>
          <w:ilvl w:val="0"/>
          <w:numId w:val="6"/>
        </w:numPr>
      </w:pPr>
      <w:r>
        <w:t xml:space="preserve">Would you like </w:t>
      </w:r>
      <w:r w:rsidR="007C41D8">
        <w:t>family Certificates</w:t>
      </w:r>
      <w:r w:rsidR="00092BAF">
        <w:t xml:space="preserve"> </w:t>
      </w:r>
      <w:r w:rsidR="007C41D8">
        <w:t xml:space="preserve">signed by </w:t>
      </w:r>
      <w:r w:rsidR="00B87180">
        <w:t xml:space="preserve">the Commanding Officer </w:t>
      </w:r>
      <w:bookmarkStart w:id="0" w:name="_Hlk166606145"/>
      <w:r w:rsidR="00B87180">
        <w:t>(</w:t>
      </w:r>
      <w:r w:rsidR="00A63A9B">
        <w:t>Yes/No)</w:t>
      </w:r>
      <w:bookmarkEnd w:id="0"/>
      <w:r>
        <w:t>?</w:t>
      </w:r>
      <w:r w:rsidR="006F68EE">
        <w:t xml:space="preserve"> </w:t>
      </w:r>
      <w:r w:rsidR="00FE0BA6">
        <w:t xml:space="preserve"> YES / NO</w:t>
      </w:r>
    </w:p>
    <w:p w14:paraId="0157F1BA" w14:textId="77777777" w:rsidR="00092BAF" w:rsidRDefault="00092BAF" w:rsidP="00092BAF">
      <w:pPr>
        <w:pStyle w:val="ListParagraph"/>
      </w:pPr>
    </w:p>
    <w:p w14:paraId="28AFF508" w14:textId="1936CA8C" w:rsidR="00092BAF" w:rsidRDefault="00092BAF" w:rsidP="005D3CD5">
      <w:pPr>
        <w:numPr>
          <w:ilvl w:val="0"/>
          <w:numId w:val="6"/>
        </w:numPr>
      </w:pPr>
      <w:r>
        <w:t>Will you be providing flowers and/or gifts to your immediate family at your cost</w:t>
      </w:r>
      <w:r w:rsidR="00FE0BA6">
        <w:t>(Yes/No)</w:t>
      </w:r>
      <w:r>
        <w:t>?</w:t>
      </w:r>
      <w:r w:rsidR="00FE0BA6">
        <w:t xml:space="preserve"> YES / NO</w:t>
      </w:r>
    </w:p>
    <w:p w14:paraId="6DFB9E20" w14:textId="36CB3690" w:rsidR="005D3CD5" w:rsidRPr="00C4272E" w:rsidRDefault="00E62D34" w:rsidP="005D3CD5">
      <w:r>
        <w:t xml:space="preserve">                                                                                                                           </w:t>
      </w:r>
    </w:p>
    <w:p w14:paraId="0A588856" w14:textId="3CE3EB25" w:rsidR="00914EBD" w:rsidRPr="00C4272E" w:rsidRDefault="007C41D8" w:rsidP="00914EBD">
      <w:pPr>
        <w:numPr>
          <w:ilvl w:val="0"/>
          <w:numId w:val="6"/>
        </w:numPr>
      </w:pPr>
      <w:r w:rsidRPr="00C4272E">
        <w:t xml:space="preserve">Would you like </w:t>
      </w:r>
      <w:r w:rsidR="00914EBD" w:rsidRPr="00C4272E">
        <w:t xml:space="preserve">pop up tents? </w:t>
      </w:r>
      <w:r w:rsidR="00C9398A">
        <w:t xml:space="preserve"> YES / NO QTY:________________</w:t>
      </w:r>
    </w:p>
    <w:p w14:paraId="7ED15301" w14:textId="77777777" w:rsidR="00E62D34" w:rsidRPr="00C4272E" w:rsidRDefault="00E62D34" w:rsidP="00E62D34">
      <w:r>
        <w:t xml:space="preserve">                                                                                                                            </w:t>
      </w:r>
    </w:p>
    <w:p w14:paraId="5BA9C8E0" w14:textId="798F28C0" w:rsidR="00914EBD" w:rsidRDefault="00914EBD" w:rsidP="00914EBD">
      <w:pPr>
        <w:numPr>
          <w:ilvl w:val="0"/>
          <w:numId w:val="6"/>
        </w:numPr>
      </w:pPr>
      <w:r w:rsidRPr="00C4272E">
        <w:t>Would you like folding chairs?</w:t>
      </w:r>
      <w:r w:rsidR="00C9398A">
        <w:t xml:space="preserve">  YES / NO QTY: _______________</w:t>
      </w:r>
    </w:p>
    <w:p w14:paraId="69202B39" w14:textId="7ADC3016" w:rsidR="00E62D34" w:rsidRPr="00C4272E" w:rsidRDefault="00E62D34" w:rsidP="00E62D34">
      <w:r>
        <w:t xml:space="preserve">                                         </w:t>
      </w:r>
      <w:r w:rsidR="00F753B9">
        <w:t xml:space="preserve">                                                             </w:t>
      </w:r>
      <w:r>
        <w:t xml:space="preserve">                                                                                   </w:t>
      </w:r>
    </w:p>
    <w:p w14:paraId="01A4EB51" w14:textId="09B7BF8C" w:rsidR="00E44578" w:rsidRDefault="00E44578" w:rsidP="00914EBD">
      <w:pPr>
        <w:numPr>
          <w:ilvl w:val="0"/>
          <w:numId w:val="6"/>
        </w:numPr>
      </w:pPr>
      <w:r>
        <w:t xml:space="preserve">Would you like </w:t>
      </w:r>
      <w:proofErr w:type="gramStart"/>
      <w:r>
        <w:t>COMSTRAT  to</w:t>
      </w:r>
      <w:proofErr w:type="gramEnd"/>
      <w:r>
        <w:t xml:space="preserve"> take photos or will you be hiring a photographer?</w:t>
      </w:r>
      <w:r w:rsidR="0014616A" w:rsidRPr="0014616A">
        <w:t xml:space="preserve"> </w:t>
      </w:r>
      <w:r w:rsidR="0014616A">
        <w:t>_____________________</w:t>
      </w:r>
    </w:p>
    <w:p w14:paraId="38DC6CD5" w14:textId="6EC2DE34" w:rsidR="009D3F69" w:rsidRDefault="00F753B9" w:rsidP="00F753B9">
      <w:r>
        <w:t xml:space="preserve">                                                                                                                                                                                         </w:t>
      </w:r>
    </w:p>
    <w:p w14:paraId="48C496DD" w14:textId="24AD5BA4" w:rsidR="009D3F69" w:rsidRDefault="009D3F69" w:rsidP="00914EBD">
      <w:pPr>
        <w:numPr>
          <w:ilvl w:val="0"/>
          <w:numId w:val="6"/>
        </w:numPr>
      </w:pPr>
      <w:r>
        <w:t>Will you be inviting the Battalion CO, XO, and/or Sergeant Major?</w:t>
      </w:r>
      <w:r w:rsidR="0014616A">
        <w:t xml:space="preserve"> YES / NO WHO: ___________________</w:t>
      </w:r>
    </w:p>
    <w:p w14:paraId="44E871BC" w14:textId="77777777" w:rsidR="00914EBD" w:rsidRPr="00EB5FDC" w:rsidRDefault="00914EBD" w:rsidP="00E77370"/>
    <w:p w14:paraId="350B0A0F" w14:textId="43355E93" w:rsidR="0004078B" w:rsidRDefault="0004078B" w:rsidP="00A33043">
      <w:pPr>
        <w:numPr>
          <w:ilvl w:val="0"/>
          <w:numId w:val="6"/>
        </w:numPr>
      </w:pPr>
      <w:r>
        <w:t xml:space="preserve">Do you </w:t>
      </w:r>
      <w:proofErr w:type="gramStart"/>
      <w:r>
        <w:t>have a preference for</w:t>
      </w:r>
      <w:proofErr w:type="gramEnd"/>
      <w:r>
        <w:t xml:space="preserve"> </w:t>
      </w:r>
      <w:r w:rsidR="007717AE">
        <w:t>brochures,</w:t>
      </w:r>
      <w:r>
        <w:t xml:space="preserve"> or will you be</w:t>
      </w:r>
      <w:r w:rsidR="006913CA">
        <w:t xml:space="preserve"> acquiring them via commercial </w:t>
      </w:r>
      <w:r w:rsidR="00D01BCD">
        <w:t>vendor? ___________</w:t>
      </w:r>
    </w:p>
    <w:p w14:paraId="58813E22" w14:textId="77777777" w:rsidR="00BF336B" w:rsidRDefault="00BF336B" w:rsidP="00BF336B">
      <w:pPr>
        <w:pStyle w:val="ListParagraph"/>
      </w:pPr>
    </w:p>
    <w:p w14:paraId="3219F910" w14:textId="5522F166" w:rsidR="00BF336B" w:rsidRDefault="00BF336B" w:rsidP="0091361A">
      <w:pPr>
        <w:numPr>
          <w:ilvl w:val="0"/>
          <w:numId w:val="6"/>
        </w:numPr>
      </w:pPr>
      <w:r>
        <w:t xml:space="preserve">Has the </w:t>
      </w:r>
      <w:r w:rsidR="00D860D2">
        <w:t xml:space="preserve">Sequence of Events (SOE) </w:t>
      </w:r>
      <w:r>
        <w:t>Letter of Instruction</w:t>
      </w:r>
      <w:r w:rsidR="00D860D2">
        <w:t xml:space="preserve"> (LOI)</w:t>
      </w:r>
      <w:r>
        <w:t xml:space="preserve"> </w:t>
      </w:r>
      <w:r w:rsidR="00D71FBF">
        <w:t xml:space="preserve">has </w:t>
      </w:r>
      <w:r>
        <w:t xml:space="preserve">been </w:t>
      </w:r>
      <w:r w:rsidR="00D71FBF">
        <w:t>c</w:t>
      </w:r>
      <w:r>
        <w:t>ompleted</w:t>
      </w:r>
      <w:r w:rsidR="00D01BCD">
        <w:t>/</w:t>
      </w:r>
      <w:r w:rsidR="00D71FBF">
        <w:t>r</w:t>
      </w:r>
      <w:r>
        <w:t>outed</w:t>
      </w:r>
      <w:r w:rsidR="00D71FBF">
        <w:t xml:space="preserve"> for </w:t>
      </w:r>
      <w:r w:rsidR="00D01BCD">
        <w:t>approval? _____</w:t>
      </w:r>
    </w:p>
    <w:p w14:paraId="10E501D7" w14:textId="77777777" w:rsidR="0014616A" w:rsidRDefault="0014616A" w:rsidP="0014616A">
      <w:pPr>
        <w:pStyle w:val="ListParagraph"/>
      </w:pPr>
    </w:p>
    <w:p w14:paraId="397FB872" w14:textId="090C2842" w:rsidR="00E90049" w:rsidRDefault="00C36438" w:rsidP="00667842">
      <w:pPr>
        <w:numPr>
          <w:ilvl w:val="0"/>
          <w:numId w:val="6"/>
        </w:numPr>
      </w:pPr>
      <w:r w:rsidRPr="00D71FBF">
        <w:rPr>
          <w:b/>
          <w:bCs/>
          <w:color w:val="FF0000"/>
          <w:u w:val="single"/>
        </w:rPr>
        <w:t>NOTE</w:t>
      </w:r>
      <w:r w:rsidRPr="00D71FBF">
        <w:rPr>
          <w:b/>
          <w:bCs/>
          <w:color w:val="FF0000"/>
        </w:rPr>
        <w:t>:</w:t>
      </w:r>
      <w:r w:rsidRPr="00D71FBF">
        <w:rPr>
          <w:color w:val="FF0000"/>
        </w:rPr>
        <w:t xml:space="preserve">  If you have guests that are not military there will need to be a request placed with base PMO and approved </w:t>
      </w:r>
      <w:r w:rsidRPr="00D71FBF">
        <w:rPr>
          <w:color w:val="FF0000"/>
          <w:highlight w:val="yellow"/>
        </w:rPr>
        <w:t>seven</w:t>
      </w:r>
      <w:r w:rsidRPr="00D71FBF">
        <w:rPr>
          <w:color w:val="FF0000"/>
        </w:rPr>
        <w:t xml:space="preserve"> days prior to retirement date</w:t>
      </w:r>
      <w:r w:rsidRPr="00EB5FDC">
        <w:t>.</w:t>
      </w:r>
    </w:p>
    <w:p w14:paraId="0BD09F73" w14:textId="77777777" w:rsidR="00C36438" w:rsidRDefault="00C36438" w:rsidP="00CB01BD">
      <w:pPr>
        <w:sectPr w:rsidR="00C36438" w:rsidSect="00D74E1B">
          <w:headerReference w:type="default" r:id="rId10"/>
          <w:footerReference w:type="even" r:id="rId11"/>
          <w:footerReference w:type="default" r:id="rId12"/>
          <w:headerReference w:type="first" r:id="rId13"/>
          <w:pgSz w:w="12240" w:h="15840"/>
          <w:pgMar w:top="1440" w:right="1440" w:bottom="1170" w:left="1440" w:header="720" w:footer="720" w:gutter="0"/>
          <w:cols w:space="720"/>
          <w:titlePg/>
          <w:docGrid w:linePitch="272"/>
        </w:sectPr>
      </w:pPr>
    </w:p>
    <w:p w14:paraId="66C6A9A7" w14:textId="32C98177" w:rsidR="00C36438" w:rsidRPr="00E33698" w:rsidRDefault="00E33698" w:rsidP="00E33698">
      <w:pPr>
        <w:jc w:val="center"/>
        <w:rPr>
          <w:b/>
        </w:rPr>
      </w:pPr>
      <w:r>
        <w:rPr>
          <w:b/>
        </w:rPr>
        <w:lastRenderedPageBreak/>
        <w:t xml:space="preserve">RETIREE </w:t>
      </w:r>
      <w:r w:rsidRPr="00EB5FDC">
        <w:rPr>
          <w:b/>
        </w:rPr>
        <w:t>CHECKLIST</w:t>
      </w:r>
      <w:r>
        <w:rPr>
          <w:b/>
        </w:rPr>
        <w:t xml:space="preserve"> PART 2</w:t>
      </w:r>
    </w:p>
    <w:p w14:paraId="0FADC6AE" w14:textId="77777777" w:rsidR="00C36438" w:rsidRDefault="00C36438" w:rsidP="008067CB">
      <w:pPr>
        <w:jc w:val="center"/>
      </w:pPr>
    </w:p>
    <w:tbl>
      <w:tblPr>
        <w:tblStyle w:val="TableGrid"/>
        <w:tblW w:w="11065" w:type="dxa"/>
        <w:jc w:val="center"/>
        <w:tblLayout w:type="fixed"/>
        <w:tblLook w:val="04A0" w:firstRow="1" w:lastRow="0" w:firstColumn="1" w:lastColumn="0" w:noHBand="0" w:noVBand="1"/>
      </w:tblPr>
      <w:tblGrid>
        <w:gridCol w:w="715"/>
        <w:gridCol w:w="630"/>
        <w:gridCol w:w="6935"/>
        <w:gridCol w:w="1075"/>
        <w:gridCol w:w="1710"/>
      </w:tblGrid>
      <w:tr w:rsidR="007679CB" w14:paraId="39CB01D5" w14:textId="03B9FC14" w:rsidTr="001946E9">
        <w:trPr>
          <w:trHeight w:val="242"/>
          <w:jc w:val="center"/>
        </w:trPr>
        <w:tc>
          <w:tcPr>
            <w:tcW w:w="715" w:type="dxa"/>
          </w:tcPr>
          <w:p w14:paraId="0FF33423" w14:textId="468D514C" w:rsidR="007679CB" w:rsidRDefault="00687B33" w:rsidP="00CB01BD">
            <w:proofErr w:type="spellStart"/>
            <w:r>
              <w:t>CHK</w:t>
            </w:r>
            <w:proofErr w:type="spellEnd"/>
          </w:p>
        </w:tc>
        <w:tc>
          <w:tcPr>
            <w:tcW w:w="630" w:type="dxa"/>
            <w:vAlign w:val="center"/>
          </w:tcPr>
          <w:p w14:paraId="0023D67F" w14:textId="575D6A1E" w:rsidR="007679CB" w:rsidRPr="007F3121" w:rsidRDefault="007679CB" w:rsidP="007F3121">
            <w:pPr>
              <w:jc w:val="center"/>
              <w:rPr>
                <w:b/>
                <w:bCs/>
              </w:rPr>
            </w:pPr>
            <w:r w:rsidRPr="007F3121">
              <w:rPr>
                <w:b/>
                <w:bCs/>
              </w:rPr>
              <w:t>PRI</w:t>
            </w:r>
          </w:p>
        </w:tc>
        <w:tc>
          <w:tcPr>
            <w:tcW w:w="6935" w:type="dxa"/>
            <w:vAlign w:val="center"/>
          </w:tcPr>
          <w:p w14:paraId="79E866F4" w14:textId="5BDCDA60" w:rsidR="007679CB" w:rsidRPr="007F3121" w:rsidRDefault="007679CB" w:rsidP="007F3121">
            <w:pPr>
              <w:jc w:val="center"/>
              <w:rPr>
                <w:b/>
                <w:bCs/>
              </w:rPr>
            </w:pPr>
            <w:r w:rsidRPr="007F3121">
              <w:rPr>
                <w:b/>
                <w:bCs/>
              </w:rPr>
              <w:t>To Do List</w:t>
            </w:r>
            <w:r w:rsidR="009D738E">
              <w:rPr>
                <w:b/>
                <w:bCs/>
              </w:rPr>
              <w:t xml:space="preserve"> (Circle or Fill Out</w:t>
            </w:r>
            <w:r w:rsidR="00280E93">
              <w:rPr>
                <w:b/>
                <w:bCs/>
              </w:rPr>
              <w:t xml:space="preserve"> preferred items/requests)</w:t>
            </w:r>
          </w:p>
        </w:tc>
        <w:tc>
          <w:tcPr>
            <w:tcW w:w="1075" w:type="dxa"/>
            <w:vAlign w:val="center"/>
          </w:tcPr>
          <w:p w14:paraId="63C28DE9" w14:textId="64698396" w:rsidR="007679CB" w:rsidRPr="007F3121" w:rsidRDefault="007679CB" w:rsidP="007F31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Notice</w:t>
            </w:r>
          </w:p>
        </w:tc>
        <w:tc>
          <w:tcPr>
            <w:tcW w:w="1710" w:type="dxa"/>
          </w:tcPr>
          <w:p w14:paraId="11082FC2" w14:textId="21C439FA" w:rsidR="007679CB" w:rsidRDefault="00461A76" w:rsidP="007F31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024E5E" w14:paraId="7427BA94" w14:textId="27563CC3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4446D37A" w14:textId="77777777" w:rsidR="00024E5E" w:rsidRDefault="00024E5E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6C2BC6AF" w14:textId="77777777" w:rsidR="00024E5E" w:rsidRDefault="00024E5E" w:rsidP="00024E5E">
            <w:pPr>
              <w:jc w:val="center"/>
            </w:pPr>
            <w:r>
              <w:t>1</w:t>
            </w:r>
          </w:p>
        </w:tc>
        <w:tc>
          <w:tcPr>
            <w:tcW w:w="6935" w:type="dxa"/>
            <w:vAlign w:val="center"/>
          </w:tcPr>
          <w:p w14:paraId="66721FD5" w14:textId="2F5CE0A8" w:rsidR="00024E5E" w:rsidRDefault="00024E5E" w:rsidP="00024E5E">
            <w:r>
              <w:t>Location and time have been identified and confirmed (Inclement Weather Plan).</w:t>
            </w:r>
          </w:p>
        </w:tc>
        <w:tc>
          <w:tcPr>
            <w:tcW w:w="1075" w:type="dxa"/>
            <w:vAlign w:val="center"/>
          </w:tcPr>
          <w:p w14:paraId="433C1CC0" w14:textId="18E53C92" w:rsidR="00024E5E" w:rsidRDefault="00D03C96" w:rsidP="00024E5E">
            <w:pPr>
              <w:jc w:val="center"/>
            </w:pPr>
            <w:r>
              <w:t>12</w:t>
            </w:r>
            <w:r w:rsidR="00024E5E">
              <w:t xml:space="preserve"> months</w:t>
            </w:r>
          </w:p>
        </w:tc>
        <w:tc>
          <w:tcPr>
            <w:tcW w:w="1710" w:type="dxa"/>
            <w:vAlign w:val="center"/>
          </w:tcPr>
          <w:p w14:paraId="3265CF05" w14:textId="77777777" w:rsidR="00024E5E" w:rsidRDefault="00024E5E" w:rsidP="00024E5E">
            <w:pPr>
              <w:jc w:val="center"/>
            </w:pPr>
          </w:p>
        </w:tc>
      </w:tr>
      <w:tr w:rsidR="00024E5E" w14:paraId="0B3C0082" w14:textId="77777777" w:rsidTr="00B156CF">
        <w:trPr>
          <w:trHeight w:val="602"/>
          <w:jc w:val="center"/>
        </w:trPr>
        <w:tc>
          <w:tcPr>
            <w:tcW w:w="715" w:type="dxa"/>
            <w:vAlign w:val="center"/>
          </w:tcPr>
          <w:p w14:paraId="05BB0FAD" w14:textId="77777777" w:rsidR="00024E5E" w:rsidRDefault="00024E5E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745501F0" w14:textId="47AD6425" w:rsidR="00024E5E" w:rsidRDefault="00637F1B" w:rsidP="00024E5E">
            <w:pPr>
              <w:jc w:val="center"/>
            </w:pPr>
            <w:r>
              <w:t>2</w:t>
            </w:r>
          </w:p>
        </w:tc>
        <w:tc>
          <w:tcPr>
            <w:tcW w:w="6935" w:type="dxa"/>
            <w:vAlign w:val="center"/>
          </w:tcPr>
          <w:p w14:paraId="250B4059" w14:textId="6210DC9B" w:rsidR="00D03C96" w:rsidRPr="004A1C07" w:rsidRDefault="00D03C96" w:rsidP="00D03C96">
            <w:r>
              <w:t xml:space="preserve">Band selected, notified, and </w:t>
            </w:r>
            <w:r w:rsidRPr="004A1C07">
              <w:t>confirmed</w:t>
            </w:r>
            <w:r w:rsidR="007079D4" w:rsidRPr="004A1C07">
              <w:t xml:space="preserve"> (request </w:t>
            </w:r>
            <w:r w:rsidR="00F85B49" w:rsidRPr="004A1C07">
              <w:t>20-minute concert)</w:t>
            </w:r>
            <w:r w:rsidRPr="004A1C07">
              <w:t>.</w:t>
            </w:r>
          </w:p>
          <w:p w14:paraId="7C3846D3" w14:textId="278BA61B" w:rsidR="00024E5E" w:rsidRDefault="005177FD" w:rsidP="00D03C96">
            <w:r w:rsidRPr="004A1C07">
              <w:t xml:space="preserve">Back up </w:t>
            </w:r>
            <w:r w:rsidR="00D03C96" w:rsidRPr="004A1C07">
              <w:t xml:space="preserve">Music </w:t>
            </w:r>
            <w:r w:rsidR="009305C4" w:rsidRPr="004A1C07">
              <w:t>P</w:t>
            </w:r>
            <w:r w:rsidR="00D03C96" w:rsidRPr="004A1C07">
              <w:t>laylist has been selected, notified, and confirmed.</w:t>
            </w:r>
          </w:p>
        </w:tc>
        <w:tc>
          <w:tcPr>
            <w:tcW w:w="1075" w:type="dxa"/>
            <w:vAlign w:val="center"/>
          </w:tcPr>
          <w:p w14:paraId="16020990" w14:textId="69949C66" w:rsidR="00024E5E" w:rsidRDefault="00D03C96" w:rsidP="00024E5E">
            <w:pPr>
              <w:jc w:val="center"/>
            </w:pPr>
            <w:r>
              <w:t>12</w:t>
            </w:r>
            <w:r w:rsidR="00024E5E">
              <w:t xml:space="preserve"> months</w:t>
            </w:r>
          </w:p>
        </w:tc>
        <w:tc>
          <w:tcPr>
            <w:tcW w:w="1710" w:type="dxa"/>
            <w:vAlign w:val="center"/>
          </w:tcPr>
          <w:p w14:paraId="673584FE" w14:textId="77777777" w:rsidR="00024E5E" w:rsidRDefault="00024E5E" w:rsidP="00024E5E">
            <w:pPr>
              <w:jc w:val="center"/>
            </w:pPr>
          </w:p>
        </w:tc>
      </w:tr>
      <w:tr w:rsidR="00637F1B" w14:paraId="1868CFFA" w14:textId="77777777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17EC34D9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5BB43675" w14:textId="4A1BD120" w:rsidR="00637F1B" w:rsidRDefault="00637F1B" w:rsidP="00637F1B">
            <w:pPr>
              <w:jc w:val="center"/>
            </w:pPr>
            <w:r>
              <w:t>3</w:t>
            </w:r>
          </w:p>
        </w:tc>
        <w:tc>
          <w:tcPr>
            <w:tcW w:w="6935" w:type="dxa"/>
            <w:vAlign w:val="center"/>
          </w:tcPr>
          <w:p w14:paraId="2B9A073D" w14:textId="7AB742AF" w:rsidR="00637F1B" w:rsidRDefault="00637F1B" w:rsidP="00637F1B">
            <w:r>
              <w:t>Award has been submitted. Date:______________</w:t>
            </w:r>
          </w:p>
        </w:tc>
        <w:tc>
          <w:tcPr>
            <w:tcW w:w="1075" w:type="dxa"/>
            <w:vAlign w:val="center"/>
          </w:tcPr>
          <w:p w14:paraId="4F1475BE" w14:textId="5F440D79" w:rsidR="00637F1B" w:rsidRDefault="00637F1B" w:rsidP="00637F1B">
            <w:pPr>
              <w:jc w:val="center"/>
            </w:pPr>
            <w:r>
              <w:t>6 months</w:t>
            </w:r>
          </w:p>
        </w:tc>
        <w:tc>
          <w:tcPr>
            <w:tcW w:w="1710" w:type="dxa"/>
            <w:vAlign w:val="center"/>
          </w:tcPr>
          <w:p w14:paraId="5EF5D7E8" w14:textId="77777777" w:rsidR="00637F1B" w:rsidRDefault="00637F1B" w:rsidP="00637F1B">
            <w:pPr>
              <w:jc w:val="center"/>
            </w:pPr>
          </w:p>
        </w:tc>
      </w:tr>
      <w:tr w:rsidR="00637F1B" w14:paraId="1790A547" w14:textId="77777777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07FF647E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6BBEF1DD" w14:textId="283286C8" w:rsidR="00637F1B" w:rsidRDefault="00637F1B" w:rsidP="00637F1B">
            <w:pPr>
              <w:jc w:val="center"/>
            </w:pPr>
            <w:r>
              <w:t>4</w:t>
            </w:r>
          </w:p>
        </w:tc>
        <w:tc>
          <w:tcPr>
            <w:tcW w:w="6935" w:type="dxa"/>
            <w:vAlign w:val="center"/>
          </w:tcPr>
          <w:p w14:paraId="17519F0D" w14:textId="61EDD323" w:rsidR="00637F1B" w:rsidRPr="008316D6" w:rsidRDefault="00637F1B" w:rsidP="00637F1B">
            <w:r w:rsidRPr="008316D6">
              <w:t>Retirement Certificates have been requested (</w:t>
            </w:r>
            <w:r w:rsidRPr="008316D6">
              <w:rPr>
                <w:highlight w:val="yellow"/>
              </w:rPr>
              <w:t>Preferred President request</w:t>
            </w:r>
            <w:r w:rsidR="00E04413" w:rsidRPr="008316D6">
              <w:rPr>
                <w:highlight w:val="yellow"/>
              </w:rPr>
              <w:t>ed</w:t>
            </w:r>
            <w:r w:rsidRPr="008316D6">
              <w:t>).</w:t>
            </w:r>
          </w:p>
        </w:tc>
        <w:tc>
          <w:tcPr>
            <w:tcW w:w="1075" w:type="dxa"/>
            <w:vAlign w:val="center"/>
          </w:tcPr>
          <w:p w14:paraId="314F81A0" w14:textId="42052426" w:rsidR="00637F1B" w:rsidRDefault="00637F1B" w:rsidP="00637F1B">
            <w:pPr>
              <w:jc w:val="center"/>
            </w:pPr>
            <w:r>
              <w:t>6 months</w:t>
            </w:r>
          </w:p>
        </w:tc>
        <w:tc>
          <w:tcPr>
            <w:tcW w:w="1710" w:type="dxa"/>
            <w:vAlign w:val="center"/>
          </w:tcPr>
          <w:p w14:paraId="522CB10A" w14:textId="77777777" w:rsidR="00637F1B" w:rsidRDefault="00637F1B" w:rsidP="00637F1B">
            <w:pPr>
              <w:jc w:val="center"/>
            </w:pPr>
          </w:p>
        </w:tc>
      </w:tr>
      <w:tr w:rsidR="00637F1B" w14:paraId="37C97776" w14:textId="77777777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232143B3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4E2EF8A0" w14:textId="35695C15" w:rsidR="00637F1B" w:rsidRDefault="00637F1B" w:rsidP="00637F1B">
            <w:pPr>
              <w:jc w:val="center"/>
            </w:pPr>
            <w:r>
              <w:t>5</w:t>
            </w:r>
          </w:p>
        </w:tc>
        <w:tc>
          <w:tcPr>
            <w:tcW w:w="6935" w:type="dxa"/>
            <w:vAlign w:val="center"/>
          </w:tcPr>
          <w:p w14:paraId="7B0500B7" w14:textId="4656F359" w:rsidR="00637F1B" w:rsidRDefault="00637F1B" w:rsidP="00637F1B">
            <w:r>
              <w:t>Flag request</w:t>
            </w:r>
            <w:r w:rsidR="00E64A0D">
              <w:t>ed</w:t>
            </w:r>
            <w:r>
              <w:t xml:space="preserve"> to be flown at Specified Location and Time/Date.</w:t>
            </w:r>
          </w:p>
        </w:tc>
        <w:tc>
          <w:tcPr>
            <w:tcW w:w="1075" w:type="dxa"/>
            <w:vAlign w:val="center"/>
          </w:tcPr>
          <w:p w14:paraId="09F97095" w14:textId="69E0682C" w:rsidR="00637F1B" w:rsidRDefault="00637F1B" w:rsidP="00637F1B">
            <w:pPr>
              <w:jc w:val="center"/>
            </w:pPr>
            <w:r>
              <w:t>6 months</w:t>
            </w:r>
          </w:p>
        </w:tc>
        <w:tc>
          <w:tcPr>
            <w:tcW w:w="1710" w:type="dxa"/>
            <w:vAlign w:val="center"/>
          </w:tcPr>
          <w:p w14:paraId="4160C099" w14:textId="77777777" w:rsidR="00637F1B" w:rsidRDefault="00637F1B" w:rsidP="00637F1B">
            <w:pPr>
              <w:jc w:val="center"/>
            </w:pPr>
          </w:p>
        </w:tc>
      </w:tr>
      <w:tr w:rsidR="00637F1B" w14:paraId="27FD0FFB" w14:textId="683F0A9E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332DAEE3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7A9AFC53" w14:textId="25FE58AA" w:rsidR="00637F1B" w:rsidRDefault="00637F1B" w:rsidP="00637F1B">
            <w:pPr>
              <w:jc w:val="center"/>
            </w:pPr>
            <w:r>
              <w:t>6</w:t>
            </w:r>
          </w:p>
        </w:tc>
        <w:tc>
          <w:tcPr>
            <w:tcW w:w="6935" w:type="dxa"/>
            <w:vAlign w:val="center"/>
          </w:tcPr>
          <w:p w14:paraId="26CEEF65" w14:textId="04FD5183" w:rsidR="00637F1B" w:rsidRDefault="00637F1B" w:rsidP="00637F1B">
            <w:r>
              <w:t>Retiring Officer and Senior Enlisted have been requested and confirmed.</w:t>
            </w:r>
          </w:p>
        </w:tc>
        <w:tc>
          <w:tcPr>
            <w:tcW w:w="1075" w:type="dxa"/>
            <w:vAlign w:val="center"/>
          </w:tcPr>
          <w:p w14:paraId="6BC2B740" w14:textId="3E3D944F" w:rsidR="00637F1B" w:rsidRDefault="00637F1B" w:rsidP="00637F1B">
            <w:pPr>
              <w:jc w:val="center"/>
            </w:pPr>
            <w:r>
              <w:t>6 months</w:t>
            </w:r>
          </w:p>
        </w:tc>
        <w:tc>
          <w:tcPr>
            <w:tcW w:w="1710" w:type="dxa"/>
            <w:vAlign w:val="center"/>
          </w:tcPr>
          <w:p w14:paraId="558748A2" w14:textId="77777777" w:rsidR="00637F1B" w:rsidRDefault="00637F1B" w:rsidP="00637F1B">
            <w:pPr>
              <w:jc w:val="center"/>
            </w:pPr>
          </w:p>
        </w:tc>
      </w:tr>
      <w:tr w:rsidR="00637F1B" w14:paraId="731E4938" w14:textId="5936F6C0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325AE23B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63A5C74D" w14:textId="299C2CBA" w:rsidR="00637F1B" w:rsidRDefault="00637F1B" w:rsidP="00637F1B">
            <w:pPr>
              <w:jc w:val="center"/>
            </w:pPr>
            <w:r w:rsidRPr="006627A5">
              <w:t>7</w:t>
            </w:r>
          </w:p>
        </w:tc>
        <w:tc>
          <w:tcPr>
            <w:tcW w:w="6935" w:type="dxa"/>
            <w:vAlign w:val="center"/>
          </w:tcPr>
          <w:p w14:paraId="69DBB4F4" w14:textId="5F6BF191" w:rsidR="00637F1B" w:rsidRDefault="00637F1B" w:rsidP="00637F1B">
            <w:r>
              <w:t>Narrator selected and notified (Don’t forget to ask for a backup).</w:t>
            </w:r>
          </w:p>
        </w:tc>
        <w:tc>
          <w:tcPr>
            <w:tcW w:w="1075" w:type="dxa"/>
            <w:vAlign w:val="center"/>
          </w:tcPr>
          <w:p w14:paraId="2CB9E8A2" w14:textId="51C54255" w:rsidR="00637F1B" w:rsidRDefault="00637F1B" w:rsidP="00637F1B">
            <w:pPr>
              <w:jc w:val="center"/>
            </w:pPr>
            <w:r>
              <w:t>3 months</w:t>
            </w:r>
          </w:p>
        </w:tc>
        <w:tc>
          <w:tcPr>
            <w:tcW w:w="1710" w:type="dxa"/>
            <w:vAlign w:val="center"/>
          </w:tcPr>
          <w:p w14:paraId="2CA5041C" w14:textId="77777777" w:rsidR="00637F1B" w:rsidRDefault="00637F1B" w:rsidP="00637F1B">
            <w:pPr>
              <w:jc w:val="center"/>
            </w:pPr>
          </w:p>
        </w:tc>
      </w:tr>
      <w:tr w:rsidR="00637F1B" w14:paraId="0BCC2276" w14:textId="51E86930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6BEBD64A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5188B2EB" w14:textId="676CB389" w:rsidR="00637F1B" w:rsidRDefault="00637F1B" w:rsidP="00637F1B">
            <w:pPr>
              <w:jc w:val="center"/>
            </w:pPr>
            <w:r>
              <w:t>8</w:t>
            </w:r>
          </w:p>
        </w:tc>
        <w:tc>
          <w:tcPr>
            <w:tcW w:w="6935" w:type="dxa"/>
            <w:vAlign w:val="center"/>
          </w:tcPr>
          <w:p w14:paraId="0444B9B7" w14:textId="02027C37" w:rsidR="00637F1B" w:rsidRDefault="00637F1B" w:rsidP="00637F1B">
            <w:r>
              <w:t>Chaplain selected and notified.</w:t>
            </w:r>
          </w:p>
        </w:tc>
        <w:tc>
          <w:tcPr>
            <w:tcW w:w="1075" w:type="dxa"/>
            <w:vAlign w:val="center"/>
          </w:tcPr>
          <w:p w14:paraId="5B955AE0" w14:textId="097104C2" w:rsidR="00637F1B" w:rsidRDefault="00637F1B" w:rsidP="00637F1B">
            <w:pPr>
              <w:jc w:val="center"/>
            </w:pPr>
            <w:r>
              <w:t>3 months</w:t>
            </w:r>
          </w:p>
        </w:tc>
        <w:tc>
          <w:tcPr>
            <w:tcW w:w="1710" w:type="dxa"/>
            <w:vAlign w:val="center"/>
          </w:tcPr>
          <w:p w14:paraId="5C184914" w14:textId="77777777" w:rsidR="00637F1B" w:rsidRDefault="00637F1B" w:rsidP="00637F1B">
            <w:pPr>
              <w:jc w:val="center"/>
            </w:pPr>
          </w:p>
        </w:tc>
      </w:tr>
      <w:tr w:rsidR="00637F1B" w14:paraId="4E0B5268" w14:textId="77777777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3F9804BA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45FA1DF9" w14:textId="5030720D" w:rsidR="00637F1B" w:rsidRDefault="00637F1B" w:rsidP="00637F1B">
            <w:pPr>
              <w:jc w:val="center"/>
            </w:pPr>
            <w:r>
              <w:t>9</w:t>
            </w:r>
          </w:p>
        </w:tc>
        <w:tc>
          <w:tcPr>
            <w:tcW w:w="6935" w:type="dxa"/>
            <w:vAlign w:val="center"/>
          </w:tcPr>
          <w:p w14:paraId="275CC176" w14:textId="1ACF8286" w:rsidR="00637F1B" w:rsidRPr="00D11526" w:rsidRDefault="00637F1B" w:rsidP="00637F1B">
            <w:pPr>
              <w:rPr>
                <w:b/>
                <w:bCs/>
              </w:rPr>
            </w:pPr>
            <w:r>
              <w:t>Old Glory and/or The Watch detail have been identified and confirmed.</w:t>
            </w:r>
          </w:p>
        </w:tc>
        <w:tc>
          <w:tcPr>
            <w:tcW w:w="1075" w:type="dxa"/>
            <w:vAlign w:val="center"/>
          </w:tcPr>
          <w:p w14:paraId="2C7683D7" w14:textId="01AFA73D" w:rsidR="00637F1B" w:rsidRDefault="001167B3" w:rsidP="00637F1B">
            <w:pPr>
              <w:jc w:val="center"/>
            </w:pPr>
            <w:r>
              <w:t>3 months</w:t>
            </w:r>
          </w:p>
        </w:tc>
        <w:tc>
          <w:tcPr>
            <w:tcW w:w="1710" w:type="dxa"/>
            <w:vAlign w:val="center"/>
          </w:tcPr>
          <w:p w14:paraId="59AC9CE1" w14:textId="77777777" w:rsidR="00637F1B" w:rsidRDefault="00637F1B" w:rsidP="00637F1B">
            <w:pPr>
              <w:jc w:val="center"/>
            </w:pPr>
          </w:p>
        </w:tc>
      </w:tr>
      <w:tr w:rsidR="00637F1B" w14:paraId="71CF5678" w14:textId="77777777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5C8CD287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21756CBF" w14:textId="6D942A0C" w:rsidR="00637F1B" w:rsidRDefault="00637F1B" w:rsidP="00637F1B">
            <w:pPr>
              <w:jc w:val="center"/>
            </w:pPr>
            <w:r>
              <w:t>10</w:t>
            </w:r>
          </w:p>
        </w:tc>
        <w:tc>
          <w:tcPr>
            <w:tcW w:w="6935" w:type="dxa"/>
            <w:vAlign w:val="center"/>
          </w:tcPr>
          <w:p w14:paraId="30D99DD9" w14:textId="278D9DEE" w:rsidR="00637F1B" w:rsidRDefault="00637F1B" w:rsidP="00637F1B">
            <w:r w:rsidRPr="00D11526">
              <w:rPr>
                <w:b/>
                <w:bCs/>
              </w:rPr>
              <w:t>Color Guard</w:t>
            </w:r>
            <w:r>
              <w:t xml:space="preserve"> and/or </w:t>
            </w:r>
            <w:r w:rsidRPr="008316D6">
              <w:rPr>
                <w:b/>
                <w:bCs/>
              </w:rPr>
              <w:t>Static Display</w:t>
            </w:r>
            <w:r>
              <w:t xml:space="preserve"> have been requested and confirmed.</w:t>
            </w:r>
          </w:p>
        </w:tc>
        <w:tc>
          <w:tcPr>
            <w:tcW w:w="1075" w:type="dxa"/>
            <w:vAlign w:val="center"/>
          </w:tcPr>
          <w:p w14:paraId="27896C18" w14:textId="4AAF724D" w:rsidR="00637F1B" w:rsidRDefault="001167B3" w:rsidP="00637F1B">
            <w:pPr>
              <w:jc w:val="center"/>
            </w:pPr>
            <w:r>
              <w:t>3 months</w:t>
            </w:r>
          </w:p>
        </w:tc>
        <w:tc>
          <w:tcPr>
            <w:tcW w:w="1710" w:type="dxa"/>
            <w:vAlign w:val="center"/>
          </w:tcPr>
          <w:p w14:paraId="5E049B86" w14:textId="77777777" w:rsidR="00637F1B" w:rsidRDefault="00637F1B" w:rsidP="00637F1B">
            <w:pPr>
              <w:jc w:val="center"/>
            </w:pPr>
          </w:p>
        </w:tc>
      </w:tr>
      <w:tr w:rsidR="00637F1B" w14:paraId="4D1FB05F" w14:textId="6A8E581A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3152CF9A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50F30C67" w14:textId="681DF994" w:rsidR="00637F1B" w:rsidRDefault="00637F1B" w:rsidP="00637F1B">
            <w:pPr>
              <w:jc w:val="center"/>
            </w:pPr>
            <w:r>
              <w:t>11</w:t>
            </w:r>
          </w:p>
        </w:tc>
        <w:tc>
          <w:tcPr>
            <w:tcW w:w="6935" w:type="dxa"/>
            <w:vAlign w:val="center"/>
          </w:tcPr>
          <w:p w14:paraId="172FB3DF" w14:textId="6A3520F7" w:rsidR="00637F1B" w:rsidRDefault="00637F1B" w:rsidP="00637F1B">
            <w:r>
              <w:t>State Flags (</w:t>
            </w:r>
            <w:r w:rsidRPr="00B430DF">
              <w:rPr>
                <w:b/>
                <w:bCs/>
              </w:rPr>
              <w:t>Qty of 50</w:t>
            </w:r>
            <w:r>
              <w:t>) have been requested and confirmed.</w:t>
            </w:r>
          </w:p>
        </w:tc>
        <w:tc>
          <w:tcPr>
            <w:tcW w:w="1075" w:type="dxa"/>
            <w:vAlign w:val="center"/>
          </w:tcPr>
          <w:p w14:paraId="1C142D6F" w14:textId="47C0D515" w:rsidR="00637F1B" w:rsidRDefault="001167B3" w:rsidP="00637F1B">
            <w:pPr>
              <w:jc w:val="center"/>
            </w:pPr>
            <w:r>
              <w:t>3 months</w:t>
            </w:r>
          </w:p>
        </w:tc>
        <w:tc>
          <w:tcPr>
            <w:tcW w:w="1710" w:type="dxa"/>
            <w:vAlign w:val="center"/>
          </w:tcPr>
          <w:p w14:paraId="71D6C0DF" w14:textId="77777777" w:rsidR="00637F1B" w:rsidRDefault="00637F1B" w:rsidP="00637F1B">
            <w:pPr>
              <w:jc w:val="center"/>
            </w:pPr>
          </w:p>
        </w:tc>
      </w:tr>
      <w:tr w:rsidR="00637F1B" w14:paraId="37266D82" w14:textId="71E8B1B8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53BE1D6E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3F7BD489" w14:textId="60FCA045" w:rsidR="00637F1B" w:rsidRDefault="00637F1B" w:rsidP="00637F1B">
            <w:pPr>
              <w:jc w:val="center"/>
            </w:pPr>
            <w:r>
              <w:t>12</w:t>
            </w:r>
          </w:p>
        </w:tc>
        <w:tc>
          <w:tcPr>
            <w:tcW w:w="6935" w:type="dxa"/>
            <w:vAlign w:val="center"/>
          </w:tcPr>
          <w:p w14:paraId="59D829CF" w14:textId="45EED480" w:rsidR="00637F1B" w:rsidRDefault="00637F1B" w:rsidP="00637F1B">
            <w:r>
              <w:t xml:space="preserve">Commander of Troops (COT) </w:t>
            </w:r>
            <w:r w:rsidR="00E05EC2">
              <w:t xml:space="preserve">has </w:t>
            </w:r>
            <w:r>
              <w:t>been selected</w:t>
            </w:r>
            <w:r w:rsidR="00E05EC2">
              <w:t xml:space="preserve">, </w:t>
            </w:r>
            <w:r>
              <w:t>notified</w:t>
            </w:r>
            <w:r w:rsidR="00E05EC2">
              <w:t>, and confirmed</w:t>
            </w:r>
            <w:r>
              <w:t>.</w:t>
            </w:r>
          </w:p>
        </w:tc>
        <w:tc>
          <w:tcPr>
            <w:tcW w:w="1075" w:type="dxa"/>
            <w:vAlign w:val="center"/>
          </w:tcPr>
          <w:p w14:paraId="54C8D1D3" w14:textId="4BBB60B1" w:rsidR="00637F1B" w:rsidRDefault="001167B3" w:rsidP="00637F1B">
            <w:pPr>
              <w:jc w:val="center"/>
            </w:pPr>
            <w:r>
              <w:t>3 months</w:t>
            </w:r>
          </w:p>
        </w:tc>
        <w:tc>
          <w:tcPr>
            <w:tcW w:w="1710" w:type="dxa"/>
            <w:vAlign w:val="center"/>
          </w:tcPr>
          <w:p w14:paraId="06F6D350" w14:textId="77777777" w:rsidR="00637F1B" w:rsidRDefault="00637F1B" w:rsidP="00637F1B">
            <w:pPr>
              <w:jc w:val="center"/>
            </w:pPr>
          </w:p>
        </w:tc>
      </w:tr>
      <w:tr w:rsidR="00637F1B" w14:paraId="5AD269A4" w14:textId="4F862341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5843F69B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4258851B" w14:textId="569D5A6C" w:rsidR="00637F1B" w:rsidRPr="006627A5" w:rsidRDefault="00637F1B" w:rsidP="00637F1B">
            <w:pPr>
              <w:jc w:val="center"/>
            </w:pPr>
            <w:r>
              <w:t>13</w:t>
            </w:r>
          </w:p>
        </w:tc>
        <w:tc>
          <w:tcPr>
            <w:tcW w:w="6935" w:type="dxa"/>
            <w:vAlign w:val="center"/>
          </w:tcPr>
          <w:p w14:paraId="58F72CC2" w14:textId="68869D27" w:rsidR="00637F1B" w:rsidRDefault="00637F1B" w:rsidP="00637F1B">
            <w:r>
              <w:t>Sequence of Events (SOE) Letter of Instruction (LOI) has been submitted.</w:t>
            </w:r>
          </w:p>
        </w:tc>
        <w:tc>
          <w:tcPr>
            <w:tcW w:w="1075" w:type="dxa"/>
            <w:vAlign w:val="center"/>
          </w:tcPr>
          <w:p w14:paraId="1D7CE10D" w14:textId="6E794CE0" w:rsidR="00637F1B" w:rsidRDefault="001167B3" w:rsidP="00637F1B">
            <w:pPr>
              <w:jc w:val="center"/>
            </w:pPr>
            <w:r>
              <w:t>3 months</w:t>
            </w:r>
          </w:p>
        </w:tc>
        <w:tc>
          <w:tcPr>
            <w:tcW w:w="1710" w:type="dxa"/>
            <w:vAlign w:val="center"/>
          </w:tcPr>
          <w:p w14:paraId="680357F7" w14:textId="77777777" w:rsidR="00637F1B" w:rsidRDefault="00637F1B" w:rsidP="00637F1B">
            <w:pPr>
              <w:jc w:val="center"/>
            </w:pPr>
          </w:p>
        </w:tc>
      </w:tr>
      <w:tr w:rsidR="00637F1B" w14:paraId="24FFB92D" w14:textId="30002D9E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552BA214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05F5A985" w14:textId="6DA2B587" w:rsidR="00637F1B" w:rsidRDefault="00637F1B" w:rsidP="00637F1B">
            <w:pPr>
              <w:jc w:val="center"/>
            </w:pPr>
            <w:r>
              <w:t>14</w:t>
            </w:r>
          </w:p>
        </w:tc>
        <w:tc>
          <w:tcPr>
            <w:tcW w:w="6935" w:type="dxa"/>
            <w:vAlign w:val="center"/>
          </w:tcPr>
          <w:p w14:paraId="3C74F509" w14:textId="0F47CA39" w:rsidR="00637F1B" w:rsidRDefault="00637F1B" w:rsidP="00637F1B">
            <w:r>
              <w:t>Formation and/or parade has been requested and approved.</w:t>
            </w:r>
          </w:p>
        </w:tc>
        <w:tc>
          <w:tcPr>
            <w:tcW w:w="1075" w:type="dxa"/>
            <w:vAlign w:val="center"/>
          </w:tcPr>
          <w:p w14:paraId="6DE92A11" w14:textId="3E8720C4" w:rsidR="00637F1B" w:rsidRDefault="001167B3" w:rsidP="00637F1B">
            <w:pPr>
              <w:jc w:val="center"/>
            </w:pPr>
            <w:r>
              <w:t>3 months</w:t>
            </w:r>
          </w:p>
        </w:tc>
        <w:tc>
          <w:tcPr>
            <w:tcW w:w="1710" w:type="dxa"/>
            <w:vAlign w:val="center"/>
          </w:tcPr>
          <w:p w14:paraId="11E2DF57" w14:textId="77777777" w:rsidR="00637F1B" w:rsidRDefault="00637F1B" w:rsidP="00637F1B">
            <w:pPr>
              <w:jc w:val="center"/>
            </w:pPr>
          </w:p>
        </w:tc>
      </w:tr>
      <w:tr w:rsidR="00637F1B" w14:paraId="23037172" w14:textId="757E825B" w:rsidTr="00B156CF">
        <w:trPr>
          <w:trHeight w:val="647"/>
          <w:jc w:val="center"/>
        </w:trPr>
        <w:tc>
          <w:tcPr>
            <w:tcW w:w="715" w:type="dxa"/>
            <w:vAlign w:val="center"/>
          </w:tcPr>
          <w:p w14:paraId="5F205510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766C4237" w14:textId="161AE326" w:rsidR="00637F1B" w:rsidRDefault="00637F1B" w:rsidP="00637F1B">
            <w:pPr>
              <w:jc w:val="center"/>
            </w:pPr>
            <w:r>
              <w:t>15</w:t>
            </w:r>
          </w:p>
        </w:tc>
        <w:tc>
          <w:tcPr>
            <w:tcW w:w="6935" w:type="dxa"/>
            <w:vAlign w:val="center"/>
          </w:tcPr>
          <w:p w14:paraId="1811E928" w14:textId="77777777" w:rsidR="00637F1B" w:rsidRDefault="00637F1B" w:rsidP="00637F1B">
            <w:r>
              <w:t>Flowers for Spouse and/or any family member have been ordered?</w:t>
            </w:r>
          </w:p>
          <w:p w14:paraId="32353E67" w14:textId="5596795B" w:rsidR="00637F1B" w:rsidRPr="00716DEA" w:rsidRDefault="00637F1B" w:rsidP="00637F1B">
            <w:pPr>
              <w:rPr>
                <w:b/>
                <w:bCs/>
              </w:rPr>
            </w:pPr>
            <w:r>
              <w:t>Who will be picking them up on the day of ceremony (Retiree pays</w:t>
            </w:r>
            <w:r w:rsidR="00392D36">
              <w:t xml:space="preserve"> for them</w:t>
            </w:r>
            <w:r>
              <w:t>)</w:t>
            </w:r>
          </w:p>
        </w:tc>
        <w:tc>
          <w:tcPr>
            <w:tcW w:w="1075" w:type="dxa"/>
            <w:vAlign w:val="center"/>
          </w:tcPr>
          <w:p w14:paraId="3FA7CA2A" w14:textId="6100CE8D" w:rsidR="00637F1B" w:rsidRDefault="001167B3" w:rsidP="00637F1B">
            <w:pPr>
              <w:jc w:val="center"/>
            </w:pPr>
            <w:r>
              <w:t>3 months</w:t>
            </w:r>
          </w:p>
        </w:tc>
        <w:tc>
          <w:tcPr>
            <w:tcW w:w="1710" w:type="dxa"/>
            <w:vAlign w:val="center"/>
          </w:tcPr>
          <w:p w14:paraId="115BD313" w14:textId="77777777" w:rsidR="00637F1B" w:rsidRDefault="00637F1B" w:rsidP="00637F1B">
            <w:pPr>
              <w:jc w:val="center"/>
            </w:pPr>
          </w:p>
        </w:tc>
      </w:tr>
      <w:tr w:rsidR="00637F1B" w14:paraId="699F5F76" w14:textId="77777777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40AA4213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5EB5BCED" w14:textId="2088D9E3" w:rsidR="00637F1B" w:rsidRDefault="00637F1B" w:rsidP="00637F1B">
            <w:pPr>
              <w:jc w:val="center"/>
            </w:pPr>
            <w:r>
              <w:t>16</w:t>
            </w:r>
          </w:p>
        </w:tc>
        <w:tc>
          <w:tcPr>
            <w:tcW w:w="6935" w:type="dxa"/>
            <w:vAlign w:val="center"/>
          </w:tcPr>
          <w:p w14:paraId="7D1DAAC2" w14:textId="2DC5F47C" w:rsidR="00637F1B" w:rsidRPr="00716DEA" w:rsidRDefault="00637F1B" w:rsidP="00637F1B">
            <w:pPr>
              <w:rPr>
                <w:b/>
                <w:bCs/>
              </w:rPr>
            </w:pPr>
            <w:r>
              <w:t>Gifts for children have been ordered.</w:t>
            </w:r>
          </w:p>
        </w:tc>
        <w:tc>
          <w:tcPr>
            <w:tcW w:w="1075" w:type="dxa"/>
            <w:vAlign w:val="center"/>
          </w:tcPr>
          <w:p w14:paraId="762CCC6F" w14:textId="7700DEC5" w:rsidR="00637F1B" w:rsidRDefault="001167B3" w:rsidP="00637F1B">
            <w:pPr>
              <w:jc w:val="center"/>
            </w:pPr>
            <w:r>
              <w:t>3 months</w:t>
            </w:r>
          </w:p>
        </w:tc>
        <w:tc>
          <w:tcPr>
            <w:tcW w:w="1710" w:type="dxa"/>
            <w:vAlign w:val="center"/>
          </w:tcPr>
          <w:p w14:paraId="2FABB72F" w14:textId="77777777" w:rsidR="00637F1B" w:rsidRDefault="00637F1B" w:rsidP="00637F1B">
            <w:pPr>
              <w:jc w:val="center"/>
            </w:pPr>
          </w:p>
        </w:tc>
      </w:tr>
      <w:tr w:rsidR="00637F1B" w14:paraId="2D21F07C" w14:textId="77777777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275366C6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459A945E" w14:textId="3D1B8BF8" w:rsidR="00637F1B" w:rsidRDefault="00637F1B" w:rsidP="00637F1B">
            <w:pPr>
              <w:jc w:val="center"/>
            </w:pPr>
            <w:r>
              <w:t>17</w:t>
            </w:r>
          </w:p>
        </w:tc>
        <w:tc>
          <w:tcPr>
            <w:tcW w:w="6935" w:type="dxa"/>
            <w:vAlign w:val="center"/>
          </w:tcPr>
          <w:p w14:paraId="563ABD34" w14:textId="38719FF1" w:rsidR="00637F1B" w:rsidRPr="00CB48D7" w:rsidRDefault="00637F1B" w:rsidP="00637F1B">
            <w:pPr>
              <w:rPr>
                <w:highlight w:val="yellow"/>
              </w:rPr>
            </w:pPr>
            <w:r>
              <w:t>COMSTRAT and/or private photographer has been requested and confirmed.</w:t>
            </w:r>
          </w:p>
        </w:tc>
        <w:tc>
          <w:tcPr>
            <w:tcW w:w="1075" w:type="dxa"/>
            <w:vAlign w:val="center"/>
          </w:tcPr>
          <w:p w14:paraId="267952AD" w14:textId="776F2CD1" w:rsidR="00637F1B" w:rsidRDefault="001167B3" w:rsidP="00637F1B">
            <w:pPr>
              <w:jc w:val="center"/>
            </w:pPr>
            <w:r>
              <w:t>3 months</w:t>
            </w:r>
          </w:p>
        </w:tc>
        <w:tc>
          <w:tcPr>
            <w:tcW w:w="1710" w:type="dxa"/>
            <w:vAlign w:val="center"/>
          </w:tcPr>
          <w:p w14:paraId="17658813" w14:textId="77777777" w:rsidR="00637F1B" w:rsidRDefault="00637F1B" w:rsidP="00637F1B">
            <w:pPr>
              <w:jc w:val="center"/>
            </w:pPr>
          </w:p>
        </w:tc>
      </w:tr>
      <w:tr w:rsidR="00637F1B" w14:paraId="248CD525" w14:textId="77777777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7127FEFD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266E1331" w14:textId="64D56CE7" w:rsidR="00637F1B" w:rsidRDefault="00637F1B" w:rsidP="00637F1B">
            <w:pPr>
              <w:jc w:val="center"/>
            </w:pPr>
            <w:r>
              <w:t>18</w:t>
            </w:r>
          </w:p>
        </w:tc>
        <w:tc>
          <w:tcPr>
            <w:tcW w:w="6935" w:type="dxa"/>
            <w:vAlign w:val="center"/>
          </w:tcPr>
          <w:p w14:paraId="67E30C33" w14:textId="2DD1906B" w:rsidR="00637F1B" w:rsidRPr="00CB48D7" w:rsidRDefault="00637F1B" w:rsidP="00637F1B">
            <w:pPr>
              <w:rPr>
                <w:highlight w:val="yellow"/>
              </w:rPr>
            </w:pPr>
            <w:r>
              <w:t>Invitations have been sent</w:t>
            </w:r>
            <w:r w:rsidR="000700AC">
              <w:t xml:space="preserve"> out</w:t>
            </w:r>
            <w:r>
              <w:t xml:space="preserve"> (Don’t forget Bn/Co CO, XO, and SgtMaj/1stSgt).</w:t>
            </w:r>
          </w:p>
        </w:tc>
        <w:tc>
          <w:tcPr>
            <w:tcW w:w="1075" w:type="dxa"/>
            <w:vAlign w:val="center"/>
          </w:tcPr>
          <w:p w14:paraId="0C57F2B9" w14:textId="319CA004" w:rsidR="00637F1B" w:rsidRDefault="00A50011" w:rsidP="00637F1B">
            <w:pPr>
              <w:jc w:val="center"/>
            </w:pPr>
            <w:r w:rsidRPr="004A1C07">
              <w:t>2</w:t>
            </w:r>
            <w:r>
              <w:t xml:space="preserve"> </w:t>
            </w:r>
            <w:r w:rsidR="00C5535B">
              <w:t>months</w:t>
            </w:r>
          </w:p>
        </w:tc>
        <w:tc>
          <w:tcPr>
            <w:tcW w:w="1710" w:type="dxa"/>
            <w:vAlign w:val="center"/>
          </w:tcPr>
          <w:p w14:paraId="25074FCB" w14:textId="77777777" w:rsidR="00637F1B" w:rsidRDefault="00637F1B" w:rsidP="00637F1B">
            <w:pPr>
              <w:jc w:val="center"/>
            </w:pPr>
          </w:p>
        </w:tc>
      </w:tr>
      <w:tr w:rsidR="00637F1B" w14:paraId="27FCF634" w14:textId="77777777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0C283CD8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7EB2D361" w14:textId="6ABFC284" w:rsidR="00637F1B" w:rsidRDefault="00637F1B" w:rsidP="00637F1B">
            <w:pPr>
              <w:jc w:val="center"/>
            </w:pPr>
            <w:r>
              <w:t>19</w:t>
            </w:r>
          </w:p>
        </w:tc>
        <w:tc>
          <w:tcPr>
            <w:tcW w:w="6935" w:type="dxa"/>
            <w:vAlign w:val="center"/>
          </w:tcPr>
          <w:p w14:paraId="2D641C53" w14:textId="4DABB825" w:rsidR="00637F1B" w:rsidRPr="00CB48D7" w:rsidRDefault="00637F1B" w:rsidP="00637F1B">
            <w:pPr>
              <w:rPr>
                <w:highlight w:val="yellow"/>
              </w:rPr>
            </w:pPr>
            <w:r>
              <w:t xml:space="preserve">Brochures/Pamphlets </w:t>
            </w:r>
            <w:r w:rsidR="000700AC">
              <w:t xml:space="preserve">have </w:t>
            </w:r>
            <w:r>
              <w:t xml:space="preserve">been </w:t>
            </w:r>
            <w:r w:rsidR="000700AC">
              <w:t>created</w:t>
            </w:r>
            <w:r>
              <w:t>, ordered, and received.</w:t>
            </w:r>
          </w:p>
        </w:tc>
        <w:tc>
          <w:tcPr>
            <w:tcW w:w="1075" w:type="dxa"/>
            <w:vAlign w:val="center"/>
          </w:tcPr>
          <w:p w14:paraId="749F638E" w14:textId="4930EA2A" w:rsidR="00C5535B" w:rsidRDefault="00C5535B" w:rsidP="00C5535B">
            <w:pPr>
              <w:jc w:val="center"/>
            </w:pPr>
            <w:r>
              <w:t>30 days</w:t>
            </w:r>
          </w:p>
        </w:tc>
        <w:tc>
          <w:tcPr>
            <w:tcW w:w="1710" w:type="dxa"/>
            <w:vAlign w:val="center"/>
          </w:tcPr>
          <w:p w14:paraId="21BB42C3" w14:textId="77777777" w:rsidR="00637F1B" w:rsidRDefault="00637F1B" w:rsidP="00637F1B">
            <w:pPr>
              <w:jc w:val="center"/>
            </w:pPr>
          </w:p>
        </w:tc>
      </w:tr>
      <w:tr w:rsidR="00637F1B" w14:paraId="5957167F" w14:textId="21C9B43A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016FB583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359324FA" w14:textId="599631AC" w:rsidR="00637F1B" w:rsidRDefault="00637F1B" w:rsidP="00637F1B">
            <w:pPr>
              <w:jc w:val="center"/>
            </w:pPr>
            <w:r>
              <w:t>20</w:t>
            </w:r>
          </w:p>
        </w:tc>
        <w:tc>
          <w:tcPr>
            <w:tcW w:w="6935" w:type="dxa"/>
            <w:vAlign w:val="center"/>
          </w:tcPr>
          <w:p w14:paraId="68FE621C" w14:textId="4953D709" w:rsidR="00637F1B" w:rsidRPr="00F92BB8" w:rsidRDefault="00637F1B" w:rsidP="00637F1B">
            <w:r w:rsidRPr="00F92BB8">
              <w:t>Spouse and/or Children Certificate of Appreciation have been requested.</w:t>
            </w:r>
          </w:p>
        </w:tc>
        <w:tc>
          <w:tcPr>
            <w:tcW w:w="1075" w:type="dxa"/>
            <w:vAlign w:val="center"/>
          </w:tcPr>
          <w:p w14:paraId="0206C8EE" w14:textId="226E05EB" w:rsidR="00637F1B" w:rsidRDefault="00C5535B" w:rsidP="00637F1B">
            <w:pPr>
              <w:jc w:val="center"/>
            </w:pPr>
            <w:r>
              <w:t>30 days</w:t>
            </w:r>
          </w:p>
        </w:tc>
        <w:tc>
          <w:tcPr>
            <w:tcW w:w="1710" w:type="dxa"/>
            <w:vAlign w:val="center"/>
          </w:tcPr>
          <w:p w14:paraId="5213CD6A" w14:textId="77777777" w:rsidR="00637F1B" w:rsidRDefault="00637F1B" w:rsidP="00637F1B">
            <w:pPr>
              <w:jc w:val="center"/>
            </w:pPr>
          </w:p>
        </w:tc>
      </w:tr>
      <w:tr w:rsidR="00637F1B" w14:paraId="441E57FE" w14:textId="1701E384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45FFC244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7FCC8F8E" w14:textId="71FC66A7" w:rsidR="00637F1B" w:rsidRDefault="00637F1B" w:rsidP="00637F1B">
            <w:pPr>
              <w:jc w:val="center"/>
            </w:pPr>
            <w:r>
              <w:t>21</w:t>
            </w:r>
          </w:p>
        </w:tc>
        <w:tc>
          <w:tcPr>
            <w:tcW w:w="6935" w:type="dxa"/>
            <w:vAlign w:val="center"/>
          </w:tcPr>
          <w:p w14:paraId="65AC2728" w14:textId="7E971624" w:rsidR="00637F1B" w:rsidRPr="00F92BB8" w:rsidRDefault="00637F1B" w:rsidP="00637F1B">
            <w:r w:rsidRPr="00F92BB8">
              <w:t xml:space="preserve">Mic, Speakers, and backup music </w:t>
            </w:r>
            <w:r w:rsidR="009A797B" w:rsidRPr="00F92BB8">
              <w:t xml:space="preserve">device have been </w:t>
            </w:r>
            <w:r w:rsidRPr="00F92BB8">
              <w:t>requested and confirmed.</w:t>
            </w:r>
          </w:p>
        </w:tc>
        <w:tc>
          <w:tcPr>
            <w:tcW w:w="1075" w:type="dxa"/>
            <w:vAlign w:val="center"/>
          </w:tcPr>
          <w:p w14:paraId="18670B04" w14:textId="71E5C9A2" w:rsidR="00637F1B" w:rsidRDefault="00C5535B" w:rsidP="00637F1B">
            <w:pPr>
              <w:jc w:val="center"/>
            </w:pPr>
            <w:r>
              <w:t>30 days</w:t>
            </w:r>
          </w:p>
        </w:tc>
        <w:tc>
          <w:tcPr>
            <w:tcW w:w="1710" w:type="dxa"/>
            <w:vAlign w:val="center"/>
          </w:tcPr>
          <w:p w14:paraId="3E820BFB" w14:textId="77777777" w:rsidR="00637F1B" w:rsidRDefault="00637F1B" w:rsidP="00637F1B">
            <w:pPr>
              <w:jc w:val="center"/>
            </w:pPr>
          </w:p>
        </w:tc>
      </w:tr>
      <w:tr w:rsidR="00637F1B" w14:paraId="577B0EA8" w14:textId="716DBCE4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7D06DD47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0B63E728" w14:textId="7AFB0655" w:rsidR="00637F1B" w:rsidRDefault="00637F1B" w:rsidP="00637F1B">
            <w:pPr>
              <w:jc w:val="center"/>
            </w:pPr>
            <w:r>
              <w:t>22</w:t>
            </w:r>
          </w:p>
        </w:tc>
        <w:tc>
          <w:tcPr>
            <w:tcW w:w="6935" w:type="dxa"/>
            <w:vAlign w:val="center"/>
          </w:tcPr>
          <w:p w14:paraId="12A78E79" w14:textId="51386169" w:rsidR="00637F1B" w:rsidRPr="00F92BB8" w:rsidRDefault="00637F1B" w:rsidP="00637F1B">
            <w:r w:rsidRPr="00F92BB8">
              <w:t>Podium has been requested and confirmed. Location</w:t>
            </w:r>
            <w:r w:rsidRPr="00F92BB8">
              <w:rPr>
                <w:b/>
                <w:bCs/>
              </w:rPr>
              <w:t>: _____________________</w:t>
            </w:r>
          </w:p>
        </w:tc>
        <w:tc>
          <w:tcPr>
            <w:tcW w:w="1075" w:type="dxa"/>
            <w:vAlign w:val="center"/>
          </w:tcPr>
          <w:p w14:paraId="4111807D" w14:textId="17752DB6" w:rsidR="00637F1B" w:rsidRDefault="00C5535B" w:rsidP="00637F1B">
            <w:pPr>
              <w:jc w:val="center"/>
            </w:pPr>
            <w:r>
              <w:t>30 days</w:t>
            </w:r>
          </w:p>
        </w:tc>
        <w:tc>
          <w:tcPr>
            <w:tcW w:w="1710" w:type="dxa"/>
            <w:vAlign w:val="center"/>
          </w:tcPr>
          <w:p w14:paraId="19F45D55" w14:textId="77777777" w:rsidR="00637F1B" w:rsidRDefault="00637F1B" w:rsidP="00637F1B">
            <w:pPr>
              <w:jc w:val="center"/>
            </w:pPr>
          </w:p>
        </w:tc>
      </w:tr>
      <w:tr w:rsidR="00637F1B" w14:paraId="0C42A17E" w14:textId="654A5935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26EE154E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16B415C0" w14:textId="0B2ED9DA" w:rsidR="00637F1B" w:rsidRDefault="00637F1B" w:rsidP="00637F1B">
            <w:pPr>
              <w:jc w:val="center"/>
            </w:pPr>
            <w:r>
              <w:t>23</w:t>
            </w:r>
          </w:p>
        </w:tc>
        <w:tc>
          <w:tcPr>
            <w:tcW w:w="6935" w:type="dxa"/>
            <w:vAlign w:val="center"/>
          </w:tcPr>
          <w:p w14:paraId="15B31402" w14:textId="7AFDD9F3" w:rsidR="00637F1B" w:rsidRPr="00F92BB8" w:rsidRDefault="00637F1B" w:rsidP="00637F1B">
            <w:r w:rsidRPr="00F92BB8">
              <w:t>Chairs been requested and confirmed. Quantity: ______ Type:________________</w:t>
            </w:r>
          </w:p>
        </w:tc>
        <w:tc>
          <w:tcPr>
            <w:tcW w:w="1075" w:type="dxa"/>
            <w:vAlign w:val="center"/>
          </w:tcPr>
          <w:p w14:paraId="12135F7B" w14:textId="05675B4A" w:rsidR="00637F1B" w:rsidRDefault="00C5535B" w:rsidP="00637F1B">
            <w:pPr>
              <w:jc w:val="center"/>
            </w:pPr>
            <w:r>
              <w:t>30 days</w:t>
            </w:r>
          </w:p>
        </w:tc>
        <w:tc>
          <w:tcPr>
            <w:tcW w:w="1710" w:type="dxa"/>
            <w:vAlign w:val="center"/>
          </w:tcPr>
          <w:p w14:paraId="704D24A9" w14:textId="77777777" w:rsidR="00637F1B" w:rsidRDefault="00637F1B" w:rsidP="00637F1B">
            <w:pPr>
              <w:jc w:val="center"/>
            </w:pPr>
          </w:p>
        </w:tc>
      </w:tr>
      <w:tr w:rsidR="00637F1B" w14:paraId="77A4298B" w14:textId="25BB984F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733A0DE7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15343A6D" w14:textId="1F68341F" w:rsidR="00637F1B" w:rsidRDefault="00637F1B" w:rsidP="00637F1B">
            <w:pPr>
              <w:jc w:val="center"/>
            </w:pPr>
            <w:r>
              <w:t>24</w:t>
            </w:r>
          </w:p>
        </w:tc>
        <w:tc>
          <w:tcPr>
            <w:tcW w:w="6935" w:type="dxa"/>
            <w:vAlign w:val="center"/>
          </w:tcPr>
          <w:p w14:paraId="0FB22378" w14:textId="779F3330" w:rsidR="00637F1B" w:rsidRPr="00F92BB8" w:rsidRDefault="00637F1B" w:rsidP="00637F1B">
            <w:r w:rsidRPr="00F92BB8">
              <w:t>Tables been requested and confirmed. Quantity: ______ Type:________________</w:t>
            </w:r>
          </w:p>
        </w:tc>
        <w:tc>
          <w:tcPr>
            <w:tcW w:w="1075" w:type="dxa"/>
            <w:vAlign w:val="center"/>
          </w:tcPr>
          <w:p w14:paraId="40076B17" w14:textId="6925D3E3" w:rsidR="00637F1B" w:rsidRDefault="00C5535B" w:rsidP="00637F1B">
            <w:pPr>
              <w:jc w:val="center"/>
            </w:pPr>
            <w:r>
              <w:t>30 days</w:t>
            </w:r>
          </w:p>
        </w:tc>
        <w:tc>
          <w:tcPr>
            <w:tcW w:w="1710" w:type="dxa"/>
            <w:vAlign w:val="center"/>
          </w:tcPr>
          <w:p w14:paraId="28CEE5B1" w14:textId="77777777" w:rsidR="00637F1B" w:rsidRDefault="00637F1B" w:rsidP="00637F1B">
            <w:pPr>
              <w:jc w:val="center"/>
            </w:pPr>
          </w:p>
        </w:tc>
      </w:tr>
      <w:tr w:rsidR="00637F1B" w14:paraId="7389543D" w14:textId="6C4DAE97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6FDAB1AE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33DF478A" w14:textId="7BA45E60" w:rsidR="00637F1B" w:rsidRDefault="00637F1B" w:rsidP="00637F1B">
            <w:pPr>
              <w:jc w:val="center"/>
            </w:pPr>
            <w:r>
              <w:t>25</w:t>
            </w:r>
          </w:p>
        </w:tc>
        <w:tc>
          <w:tcPr>
            <w:tcW w:w="6935" w:type="dxa"/>
            <w:vAlign w:val="center"/>
          </w:tcPr>
          <w:p w14:paraId="17C83F32" w14:textId="317BB8A4" w:rsidR="00637F1B" w:rsidRPr="00F92BB8" w:rsidRDefault="00637F1B" w:rsidP="00637F1B">
            <w:r w:rsidRPr="00F92BB8">
              <w:t>Tents been requested and confirmed. Quantity: ______ Type:________________</w:t>
            </w:r>
          </w:p>
        </w:tc>
        <w:tc>
          <w:tcPr>
            <w:tcW w:w="1075" w:type="dxa"/>
            <w:vAlign w:val="center"/>
          </w:tcPr>
          <w:p w14:paraId="782D0E45" w14:textId="6B3E9988" w:rsidR="00637F1B" w:rsidRDefault="00C5535B" w:rsidP="00637F1B">
            <w:pPr>
              <w:jc w:val="center"/>
            </w:pPr>
            <w:r>
              <w:t>30 days</w:t>
            </w:r>
          </w:p>
        </w:tc>
        <w:tc>
          <w:tcPr>
            <w:tcW w:w="1710" w:type="dxa"/>
            <w:vAlign w:val="center"/>
          </w:tcPr>
          <w:p w14:paraId="7B2FB57D" w14:textId="77777777" w:rsidR="00637F1B" w:rsidRDefault="00637F1B" w:rsidP="00637F1B">
            <w:pPr>
              <w:jc w:val="center"/>
            </w:pPr>
          </w:p>
        </w:tc>
      </w:tr>
      <w:tr w:rsidR="00637F1B" w14:paraId="17C4726B" w14:textId="3C3A15E4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54541CA5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39DBC2B4" w14:textId="6BC59643" w:rsidR="00637F1B" w:rsidRDefault="00637F1B" w:rsidP="00637F1B">
            <w:pPr>
              <w:jc w:val="center"/>
            </w:pPr>
            <w:r>
              <w:t>26</w:t>
            </w:r>
          </w:p>
        </w:tc>
        <w:tc>
          <w:tcPr>
            <w:tcW w:w="6935" w:type="dxa"/>
            <w:vAlign w:val="center"/>
          </w:tcPr>
          <w:p w14:paraId="3EC94849" w14:textId="753AD064" w:rsidR="00637F1B" w:rsidRPr="00F92BB8" w:rsidRDefault="00637F1B" w:rsidP="00637F1B">
            <w:r w:rsidRPr="00F92BB8">
              <w:t>Transportation has been requested and confirmed. Quantity: ___ Type:__________</w:t>
            </w:r>
          </w:p>
        </w:tc>
        <w:tc>
          <w:tcPr>
            <w:tcW w:w="1075" w:type="dxa"/>
            <w:vAlign w:val="center"/>
          </w:tcPr>
          <w:p w14:paraId="4AE6EAA4" w14:textId="5B94F017" w:rsidR="00637F1B" w:rsidRDefault="00C5535B" w:rsidP="00637F1B">
            <w:pPr>
              <w:jc w:val="center"/>
            </w:pPr>
            <w:r>
              <w:t>30 days</w:t>
            </w:r>
          </w:p>
        </w:tc>
        <w:tc>
          <w:tcPr>
            <w:tcW w:w="1710" w:type="dxa"/>
            <w:vAlign w:val="center"/>
          </w:tcPr>
          <w:p w14:paraId="1B669F9A" w14:textId="77777777" w:rsidR="00637F1B" w:rsidRDefault="00637F1B" w:rsidP="00637F1B">
            <w:pPr>
              <w:jc w:val="center"/>
            </w:pPr>
          </w:p>
        </w:tc>
      </w:tr>
      <w:tr w:rsidR="00637F1B" w14:paraId="1B9E1690" w14:textId="1567AF85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1E92F32C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0687A99E" w14:textId="16227F41" w:rsidR="00637F1B" w:rsidRDefault="00637F1B" w:rsidP="00637F1B">
            <w:pPr>
              <w:jc w:val="center"/>
            </w:pPr>
            <w:r>
              <w:t>27</w:t>
            </w:r>
          </w:p>
        </w:tc>
        <w:tc>
          <w:tcPr>
            <w:tcW w:w="6935" w:type="dxa"/>
            <w:vAlign w:val="center"/>
          </w:tcPr>
          <w:p w14:paraId="1D82C294" w14:textId="6C5977A0" w:rsidR="00637F1B" w:rsidRPr="00F92BB8" w:rsidRDefault="00637F1B" w:rsidP="00637F1B">
            <w:r w:rsidRPr="00F92BB8">
              <w:t>Working party have been requested and confirmed. Quantity: ______</w:t>
            </w:r>
          </w:p>
        </w:tc>
        <w:tc>
          <w:tcPr>
            <w:tcW w:w="1075" w:type="dxa"/>
            <w:vAlign w:val="center"/>
          </w:tcPr>
          <w:p w14:paraId="3C6F79BD" w14:textId="7BCB7B97" w:rsidR="00637F1B" w:rsidRDefault="00C5535B" w:rsidP="00637F1B">
            <w:pPr>
              <w:jc w:val="center"/>
            </w:pPr>
            <w:r>
              <w:t>30 days</w:t>
            </w:r>
          </w:p>
        </w:tc>
        <w:tc>
          <w:tcPr>
            <w:tcW w:w="1710" w:type="dxa"/>
            <w:vAlign w:val="center"/>
          </w:tcPr>
          <w:p w14:paraId="45C5376A" w14:textId="77777777" w:rsidR="00637F1B" w:rsidRDefault="00637F1B" w:rsidP="00637F1B">
            <w:pPr>
              <w:jc w:val="center"/>
            </w:pPr>
          </w:p>
        </w:tc>
      </w:tr>
      <w:tr w:rsidR="00637F1B" w14:paraId="0A08D02B" w14:textId="3F05D2AA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1AD4500E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5E0FF656" w14:textId="44789E48" w:rsidR="00637F1B" w:rsidRDefault="00637F1B" w:rsidP="00637F1B">
            <w:pPr>
              <w:jc w:val="center"/>
            </w:pPr>
            <w:r>
              <w:t>28</w:t>
            </w:r>
          </w:p>
        </w:tc>
        <w:tc>
          <w:tcPr>
            <w:tcW w:w="6935" w:type="dxa"/>
            <w:vAlign w:val="center"/>
          </w:tcPr>
          <w:p w14:paraId="256A2580" w14:textId="159E5D34" w:rsidR="00637F1B" w:rsidRDefault="00637F1B" w:rsidP="00637F1B">
            <w:r>
              <w:t xml:space="preserve">Placards for guests have been requested and </w:t>
            </w:r>
            <w:r w:rsidR="00963752">
              <w:t>created</w:t>
            </w:r>
            <w:r>
              <w:t>.</w:t>
            </w:r>
          </w:p>
        </w:tc>
        <w:tc>
          <w:tcPr>
            <w:tcW w:w="1075" w:type="dxa"/>
            <w:vAlign w:val="center"/>
          </w:tcPr>
          <w:p w14:paraId="742D5452" w14:textId="5506F6B2" w:rsidR="00637F1B" w:rsidRDefault="00C5535B" w:rsidP="00637F1B">
            <w:pPr>
              <w:jc w:val="center"/>
            </w:pPr>
            <w:r>
              <w:t>10 days</w:t>
            </w:r>
          </w:p>
        </w:tc>
        <w:tc>
          <w:tcPr>
            <w:tcW w:w="1710" w:type="dxa"/>
            <w:vAlign w:val="center"/>
          </w:tcPr>
          <w:p w14:paraId="5D6F8757" w14:textId="77777777" w:rsidR="00637F1B" w:rsidRDefault="00637F1B" w:rsidP="00637F1B">
            <w:pPr>
              <w:jc w:val="center"/>
            </w:pPr>
          </w:p>
        </w:tc>
      </w:tr>
      <w:tr w:rsidR="000F087D" w14:paraId="5539D830" w14:textId="77777777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7BE99531" w14:textId="77777777" w:rsidR="000F087D" w:rsidRDefault="000F087D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4B0D7F99" w14:textId="7D07DFE5" w:rsidR="000F087D" w:rsidRDefault="000F087D" w:rsidP="00637F1B">
            <w:pPr>
              <w:jc w:val="center"/>
            </w:pPr>
            <w:r>
              <w:t>29</w:t>
            </w:r>
          </w:p>
        </w:tc>
        <w:tc>
          <w:tcPr>
            <w:tcW w:w="6935" w:type="dxa"/>
            <w:vAlign w:val="center"/>
          </w:tcPr>
          <w:p w14:paraId="5FE4E1BA" w14:textId="51B53E04" w:rsidR="000F087D" w:rsidRDefault="000F087D" w:rsidP="00637F1B">
            <w:r>
              <w:t>Retirement Certificates, family certificates, and award have been picked up.</w:t>
            </w:r>
          </w:p>
        </w:tc>
        <w:tc>
          <w:tcPr>
            <w:tcW w:w="1075" w:type="dxa"/>
            <w:vAlign w:val="center"/>
          </w:tcPr>
          <w:p w14:paraId="6AB491E8" w14:textId="75DF9551" w:rsidR="000F087D" w:rsidRDefault="0040451C" w:rsidP="00637F1B">
            <w:pPr>
              <w:jc w:val="center"/>
            </w:pPr>
            <w:r>
              <w:t>10 days</w:t>
            </w:r>
          </w:p>
        </w:tc>
        <w:tc>
          <w:tcPr>
            <w:tcW w:w="1710" w:type="dxa"/>
            <w:vAlign w:val="center"/>
          </w:tcPr>
          <w:p w14:paraId="2C4E5C5B" w14:textId="77777777" w:rsidR="000F087D" w:rsidRDefault="000F087D" w:rsidP="00637F1B">
            <w:pPr>
              <w:jc w:val="center"/>
            </w:pPr>
          </w:p>
        </w:tc>
      </w:tr>
      <w:tr w:rsidR="00637F1B" w14:paraId="5302C570" w14:textId="1A0CCB5F" w:rsidTr="00B156CF">
        <w:trPr>
          <w:trHeight w:val="374"/>
          <w:jc w:val="center"/>
        </w:trPr>
        <w:tc>
          <w:tcPr>
            <w:tcW w:w="715" w:type="dxa"/>
            <w:vAlign w:val="center"/>
          </w:tcPr>
          <w:p w14:paraId="0F26B733" w14:textId="77777777" w:rsidR="00637F1B" w:rsidRDefault="00637F1B" w:rsidP="00B156CF">
            <w:pPr>
              <w:jc w:val="center"/>
            </w:pPr>
          </w:p>
        </w:tc>
        <w:tc>
          <w:tcPr>
            <w:tcW w:w="630" w:type="dxa"/>
            <w:vAlign w:val="center"/>
          </w:tcPr>
          <w:p w14:paraId="5B4ECE22" w14:textId="4D1E59CA" w:rsidR="00637F1B" w:rsidRDefault="000F087D" w:rsidP="00637F1B">
            <w:pPr>
              <w:jc w:val="center"/>
            </w:pPr>
            <w:r>
              <w:t>30</w:t>
            </w:r>
          </w:p>
        </w:tc>
        <w:tc>
          <w:tcPr>
            <w:tcW w:w="6935" w:type="dxa"/>
            <w:vAlign w:val="center"/>
          </w:tcPr>
          <w:p w14:paraId="7946C770" w14:textId="77497DED" w:rsidR="00637F1B" w:rsidRDefault="00637F1B" w:rsidP="00637F1B">
            <w:r>
              <w:t xml:space="preserve">Setup Location: _________________________ Setup Date/Time: </w:t>
            </w:r>
            <w:r w:rsidR="001946E9">
              <w:t>_</w:t>
            </w:r>
            <w:r>
              <w:t>____________</w:t>
            </w:r>
          </w:p>
        </w:tc>
        <w:tc>
          <w:tcPr>
            <w:tcW w:w="1075" w:type="dxa"/>
            <w:vAlign w:val="center"/>
          </w:tcPr>
          <w:p w14:paraId="2B5E12C4" w14:textId="76AB97D1" w:rsidR="00637F1B" w:rsidRDefault="0040451C" w:rsidP="00637F1B">
            <w:pPr>
              <w:jc w:val="center"/>
            </w:pPr>
            <w:r>
              <w:t>5 days</w:t>
            </w:r>
          </w:p>
        </w:tc>
        <w:tc>
          <w:tcPr>
            <w:tcW w:w="1710" w:type="dxa"/>
            <w:vAlign w:val="center"/>
          </w:tcPr>
          <w:p w14:paraId="77E2AB03" w14:textId="77777777" w:rsidR="00637F1B" w:rsidRDefault="00637F1B" w:rsidP="00637F1B">
            <w:pPr>
              <w:jc w:val="center"/>
            </w:pPr>
          </w:p>
        </w:tc>
      </w:tr>
    </w:tbl>
    <w:p w14:paraId="2BABBD7B" w14:textId="0629B017" w:rsidR="0044620E" w:rsidRDefault="0044620E" w:rsidP="0044620E">
      <w:pPr>
        <w:rPr>
          <w:b/>
          <w:bCs/>
          <w:color w:val="FF0000"/>
        </w:rPr>
      </w:pPr>
      <w:r w:rsidRPr="00AD6F79">
        <w:rPr>
          <w:b/>
          <w:bCs/>
          <w:color w:val="FF0000"/>
        </w:rPr>
        <w:t>*</w:t>
      </w:r>
      <w:r w:rsidR="00F63392" w:rsidRPr="00AD6F79">
        <w:rPr>
          <w:b/>
          <w:bCs/>
          <w:color w:val="FF0000"/>
        </w:rPr>
        <w:t xml:space="preserve"> Don’t forget to bring trash bags/cans to the location to clean-up after the ceremony (gift wrapping, water bottles, </w:t>
      </w:r>
      <w:r w:rsidR="00AD6F79" w:rsidRPr="00AD6F79">
        <w:rPr>
          <w:b/>
          <w:bCs/>
          <w:color w:val="FF0000"/>
        </w:rPr>
        <w:t>etc.)</w:t>
      </w:r>
    </w:p>
    <w:p w14:paraId="42093B33" w14:textId="7D15F8D3" w:rsidR="00D4701E" w:rsidRDefault="003F0C4C" w:rsidP="0044620E">
      <w:pPr>
        <w:rPr>
          <w:b/>
          <w:bCs/>
          <w:color w:val="FF0000"/>
          <w:sz w:val="2"/>
          <w:szCs w:val="2"/>
        </w:rPr>
      </w:pPr>
      <w:r w:rsidRPr="004A1C07">
        <w:rPr>
          <w:b/>
          <w:bCs/>
          <w:color w:val="FF0000"/>
        </w:rPr>
        <w:t xml:space="preserve">* Don’t forget to request “Quiet Hours” </w:t>
      </w:r>
      <w:r w:rsidR="00B92297" w:rsidRPr="004A1C07">
        <w:rPr>
          <w:b/>
          <w:bCs/>
          <w:color w:val="FF0000"/>
        </w:rPr>
        <w:t xml:space="preserve">from civilian contractors or base depending on </w:t>
      </w:r>
      <w:r w:rsidR="00DD73EA" w:rsidRPr="004A1C07">
        <w:rPr>
          <w:b/>
          <w:bCs/>
          <w:color w:val="FF0000"/>
        </w:rPr>
        <w:t xml:space="preserve">the ceremony’s </w:t>
      </w:r>
      <w:r w:rsidR="00B92297" w:rsidRPr="004A1C07">
        <w:rPr>
          <w:b/>
          <w:bCs/>
          <w:color w:val="FF0000"/>
        </w:rPr>
        <w:t>location.</w:t>
      </w:r>
    </w:p>
    <w:p w14:paraId="7942C207" w14:textId="77777777" w:rsidR="00D4701E" w:rsidRPr="00AD6F79" w:rsidRDefault="00D4701E" w:rsidP="0044620E">
      <w:pPr>
        <w:rPr>
          <w:b/>
          <w:bCs/>
          <w:color w:val="FF0000"/>
          <w:sz w:val="2"/>
          <w:szCs w:val="2"/>
        </w:rPr>
      </w:pPr>
    </w:p>
    <w:sectPr w:rsidR="00D4701E" w:rsidRPr="00AD6F79" w:rsidSect="00D23A76">
      <w:headerReference w:type="first" r:id="rId14"/>
      <w:pgSz w:w="12240" w:h="15840" w:code="1"/>
      <w:pgMar w:top="1440" w:right="720" w:bottom="1166" w:left="720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3BB38" w14:textId="77777777" w:rsidR="00B97CCA" w:rsidRDefault="00B97CCA">
      <w:r>
        <w:separator/>
      </w:r>
    </w:p>
  </w:endnote>
  <w:endnote w:type="continuationSeparator" w:id="0">
    <w:p w14:paraId="75C7C5C8" w14:textId="77777777" w:rsidR="00B97CCA" w:rsidRDefault="00B97C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4BA1D" w14:textId="77777777" w:rsidR="00CD3015" w:rsidRDefault="00CD301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BA226A1" w14:textId="77777777" w:rsidR="00CD3015" w:rsidRDefault="00CD30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4D5D3" w14:textId="77777777" w:rsidR="00CD3015" w:rsidRDefault="00CD301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97B4E">
      <w:rPr>
        <w:rStyle w:val="PageNumber"/>
        <w:noProof/>
      </w:rPr>
      <w:t>2</w:t>
    </w:r>
    <w:r>
      <w:rPr>
        <w:rStyle w:val="PageNumber"/>
      </w:rPr>
      <w:fldChar w:fldCharType="end"/>
    </w:r>
  </w:p>
  <w:p w14:paraId="61829076" w14:textId="77777777" w:rsidR="00CD3015" w:rsidRDefault="00CD30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7BFA2" w14:textId="77777777" w:rsidR="00B97CCA" w:rsidRDefault="00B97CCA">
      <w:r>
        <w:separator/>
      </w:r>
    </w:p>
  </w:footnote>
  <w:footnote w:type="continuationSeparator" w:id="0">
    <w:p w14:paraId="3E3428E9" w14:textId="77777777" w:rsidR="00B97CCA" w:rsidRDefault="00B97C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AD93B2" w14:textId="7A7D3104" w:rsidR="00914EBD" w:rsidRDefault="00914EBD" w:rsidP="00C36438">
    <w:r w:rsidRPr="00D74E1B">
      <w:rPr>
        <w:rFonts w:ascii="Courier New" w:hAnsi="Courier New" w:cs="Courier New"/>
      </w:rPr>
      <w:t xml:space="preserve">Subj:  </w:t>
    </w:r>
    <w:r>
      <w:rPr>
        <w:rFonts w:ascii="Courier New" w:hAnsi="Courier New" w:cs="Courier New"/>
      </w:rPr>
      <w:t>RETIREMENT CEREMONY CHECKLIST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0AD66" w14:textId="4ED5C779" w:rsidR="00CD3015" w:rsidRDefault="00012E47" w:rsidP="00012E47">
    <w:pPr>
      <w:tabs>
        <w:tab w:val="center" w:pos="4680"/>
      </w:tabs>
      <w:jc w:val="center"/>
    </w:pPr>
    <w:r w:rsidRPr="00EB5FDC">
      <w:t>RETIREMENT CEREMONY CHECKLIST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2816E" w14:textId="77777777" w:rsidR="00E33698" w:rsidRDefault="00E33698" w:rsidP="00E33698">
    <w:pPr>
      <w:tabs>
        <w:tab w:val="center" w:pos="4680"/>
      </w:tabs>
      <w:jc w:val="center"/>
    </w:pPr>
    <w:r w:rsidRPr="00EB5FDC">
      <w:t>RETIREMENT CEREMONY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83BE9"/>
    <w:multiLevelType w:val="singleLevel"/>
    <w:tmpl w:val="4F0CFBDE"/>
    <w:lvl w:ilvl="0">
      <w:start w:val="6"/>
      <w:numFmt w:val="lowerLetter"/>
      <w:lvlText w:val="%1."/>
      <w:lvlJc w:val="left"/>
      <w:pPr>
        <w:tabs>
          <w:tab w:val="num" w:pos="2025"/>
        </w:tabs>
        <w:ind w:left="2025" w:hanging="585"/>
      </w:pPr>
      <w:rPr>
        <w:rFonts w:hint="default"/>
      </w:rPr>
    </w:lvl>
  </w:abstractNum>
  <w:abstractNum w:abstractNumId="1" w15:restartNumberingAfterBreak="0">
    <w:nsid w:val="1D807FA4"/>
    <w:multiLevelType w:val="singleLevel"/>
    <w:tmpl w:val="F056CCE6"/>
    <w:lvl w:ilvl="0">
      <w:start w:val="1"/>
      <w:numFmt w:val="decimal"/>
      <w:lvlText w:val="(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2" w15:restartNumberingAfterBreak="0">
    <w:nsid w:val="21AF7C22"/>
    <w:multiLevelType w:val="singleLevel"/>
    <w:tmpl w:val="EE4A0BC8"/>
    <w:lvl w:ilvl="0">
      <w:start w:val="1"/>
      <w:numFmt w:val="lowerLetter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</w:abstractNum>
  <w:abstractNum w:abstractNumId="3" w15:restartNumberingAfterBreak="0">
    <w:nsid w:val="3F14340A"/>
    <w:multiLevelType w:val="singleLevel"/>
    <w:tmpl w:val="5A3AF3BA"/>
    <w:lvl w:ilvl="0">
      <w:start w:val="1"/>
      <w:numFmt w:val="lowerLetter"/>
      <w:lvlText w:val="%1."/>
      <w:lvlJc w:val="left"/>
      <w:pPr>
        <w:tabs>
          <w:tab w:val="num" w:pos="1155"/>
        </w:tabs>
        <w:ind w:left="1155" w:hanging="570"/>
      </w:pPr>
      <w:rPr>
        <w:rFonts w:hint="default"/>
      </w:rPr>
    </w:lvl>
  </w:abstractNum>
  <w:abstractNum w:abstractNumId="4" w15:restartNumberingAfterBreak="0">
    <w:nsid w:val="5AF7125D"/>
    <w:multiLevelType w:val="hybridMultilevel"/>
    <w:tmpl w:val="947E34F6"/>
    <w:lvl w:ilvl="0" w:tplc="44D8A65C">
      <w:start w:val="1"/>
      <w:numFmt w:val="decimal"/>
      <w:lvlText w:val="%1."/>
      <w:lvlJc w:val="left"/>
      <w:pPr>
        <w:ind w:left="480" w:hanging="480"/>
      </w:pPr>
      <w:rPr>
        <w:rFonts w:ascii="Times New Roman" w:eastAsia="Times New Roman" w:hAnsi="Times New Roman" w:cs="Times New Roman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52B3192"/>
    <w:multiLevelType w:val="hybridMultilevel"/>
    <w:tmpl w:val="B13E113E"/>
    <w:lvl w:ilvl="0" w:tplc="5F8CDE52">
      <w:start w:val="5"/>
      <w:numFmt w:val="decimal"/>
      <w:lvlText w:val="%1."/>
      <w:lvlJc w:val="left"/>
      <w:pPr>
        <w:ind w:left="72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253728">
    <w:abstractNumId w:val="2"/>
  </w:num>
  <w:num w:numId="2" w16cid:durableId="113525728">
    <w:abstractNumId w:val="3"/>
  </w:num>
  <w:num w:numId="3" w16cid:durableId="946155837">
    <w:abstractNumId w:val="0"/>
  </w:num>
  <w:num w:numId="4" w16cid:durableId="529345984">
    <w:abstractNumId w:val="1"/>
  </w:num>
  <w:num w:numId="5" w16cid:durableId="1287588587">
    <w:abstractNumId w:val="5"/>
  </w:num>
  <w:num w:numId="6" w16cid:durableId="21458517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1EB"/>
    <w:rsid w:val="00012E47"/>
    <w:rsid w:val="0002219A"/>
    <w:rsid w:val="00024E5E"/>
    <w:rsid w:val="0004078B"/>
    <w:rsid w:val="0005492A"/>
    <w:rsid w:val="00055642"/>
    <w:rsid w:val="00056651"/>
    <w:rsid w:val="000700AC"/>
    <w:rsid w:val="00070558"/>
    <w:rsid w:val="00087BD2"/>
    <w:rsid w:val="00090499"/>
    <w:rsid w:val="00092828"/>
    <w:rsid w:val="00092BAF"/>
    <w:rsid w:val="000E0AA2"/>
    <w:rsid w:val="000E7BC9"/>
    <w:rsid w:val="000F087D"/>
    <w:rsid w:val="00106F9E"/>
    <w:rsid w:val="00110794"/>
    <w:rsid w:val="001167B3"/>
    <w:rsid w:val="0013582E"/>
    <w:rsid w:val="00136667"/>
    <w:rsid w:val="001376BE"/>
    <w:rsid w:val="00143FAB"/>
    <w:rsid w:val="00145BB4"/>
    <w:rsid w:val="0014616A"/>
    <w:rsid w:val="00147E4A"/>
    <w:rsid w:val="00151915"/>
    <w:rsid w:val="00171C65"/>
    <w:rsid w:val="00177CE7"/>
    <w:rsid w:val="001857FE"/>
    <w:rsid w:val="001946E9"/>
    <w:rsid w:val="001A184B"/>
    <w:rsid w:val="001D63F4"/>
    <w:rsid w:val="001D7730"/>
    <w:rsid w:val="001E29E2"/>
    <w:rsid w:val="001E3C38"/>
    <w:rsid w:val="001F0A21"/>
    <w:rsid w:val="001F6A6B"/>
    <w:rsid w:val="0021581A"/>
    <w:rsid w:val="00223043"/>
    <w:rsid w:val="00226375"/>
    <w:rsid w:val="00227955"/>
    <w:rsid w:val="0023046F"/>
    <w:rsid w:val="002356DB"/>
    <w:rsid w:val="002363C0"/>
    <w:rsid w:val="00236A7C"/>
    <w:rsid w:val="002456C1"/>
    <w:rsid w:val="002519C2"/>
    <w:rsid w:val="00253834"/>
    <w:rsid w:val="00265CAC"/>
    <w:rsid w:val="0027112D"/>
    <w:rsid w:val="00280E93"/>
    <w:rsid w:val="00283603"/>
    <w:rsid w:val="00286554"/>
    <w:rsid w:val="002A3E4D"/>
    <w:rsid w:val="002B60BC"/>
    <w:rsid w:val="002B618F"/>
    <w:rsid w:val="002D2D0C"/>
    <w:rsid w:val="002D7DB6"/>
    <w:rsid w:val="002F15FE"/>
    <w:rsid w:val="00347AFD"/>
    <w:rsid w:val="00354C65"/>
    <w:rsid w:val="00360663"/>
    <w:rsid w:val="0037650F"/>
    <w:rsid w:val="0037684C"/>
    <w:rsid w:val="00377E4B"/>
    <w:rsid w:val="00382336"/>
    <w:rsid w:val="00392D36"/>
    <w:rsid w:val="003A2E27"/>
    <w:rsid w:val="003B3496"/>
    <w:rsid w:val="003F0C4C"/>
    <w:rsid w:val="0040451C"/>
    <w:rsid w:val="00411E90"/>
    <w:rsid w:val="00415EC7"/>
    <w:rsid w:val="00422E59"/>
    <w:rsid w:val="00437997"/>
    <w:rsid w:val="0044063F"/>
    <w:rsid w:val="004429D6"/>
    <w:rsid w:val="0044620E"/>
    <w:rsid w:val="00461A76"/>
    <w:rsid w:val="004A1C07"/>
    <w:rsid w:val="004C0DB0"/>
    <w:rsid w:val="004C4F4B"/>
    <w:rsid w:val="004E0B21"/>
    <w:rsid w:val="004E33E4"/>
    <w:rsid w:val="004E4C21"/>
    <w:rsid w:val="004E51EC"/>
    <w:rsid w:val="004F051E"/>
    <w:rsid w:val="00510588"/>
    <w:rsid w:val="005177FD"/>
    <w:rsid w:val="00517997"/>
    <w:rsid w:val="005353B9"/>
    <w:rsid w:val="0054068A"/>
    <w:rsid w:val="00553656"/>
    <w:rsid w:val="00572254"/>
    <w:rsid w:val="00576669"/>
    <w:rsid w:val="00581D31"/>
    <w:rsid w:val="00582C80"/>
    <w:rsid w:val="00584A71"/>
    <w:rsid w:val="005B0740"/>
    <w:rsid w:val="005C0403"/>
    <w:rsid w:val="005D333E"/>
    <w:rsid w:val="005D3CD5"/>
    <w:rsid w:val="005E2F29"/>
    <w:rsid w:val="005E7529"/>
    <w:rsid w:val="006032EB"/>
    <w:rsid w:val="0060411D"/>
    <w:rsid w:val="00605B70"/>
    <w:rsid w:val="00613F9F"/>
    <w:rsid w:val="0061785B"/>
    <w:rsid w:val="006225DC"/>
    <w:rsid w:val="00627A99"/>
    <w:rsid w:val="00637F1B"/>
    <w:rsid w:val="00641052"/>
    <w:rsid w:val="00654B54"/>
    <w:rsid w:val="00655AE9"/>
    <w:rsid w:val="006627A5"/>
    <w:rsid w:val="00673D56"/>
    <w:rsid w:val="006751EB"/>
    <w:rsid w:val="00687B33"/>
    <w:rsid w:val="00690BA4"/>
    <w:rsid w:val="006913CA"/>
    <w:rsid w:val="006A08DE"/>
    <w:rsid w:val="006A34CC"/>
    <w:rsid w:val="006A59A3"/>
    <w:rsid w:val="006B35EC"/>
    <w:rsid w:val="006F68EE"/>
    <w:rsid w:val="006F7DD1"/>
    <w:rsid w:val="00705F56"/>
    <w:rsid w:val="0070681C"/>
    <w:rsid w:val="00707799"/>
    <w:rsid w:val="007079D4"/>
    <w:rsid w:val="00714F7F"/>
    <w:rsid w:val="00716DEA"/>
    <w:rsid w:val="00730498"/>
    <w:rsid w:val="0073497C"/>
    <w:rsid w:val="00754993"/>
    <w:rsid w:val="00765E51"/>
    <w:rsid w:val="00766AA2"/>
    <w:rsid w:val="007679CB"/>
    <w:rsid w:val="007717AE"/>
    <w:rsid w:val="007A0769"/>
    <w:rsid w:val="007A7AA8"/>
    <w:rsid w:val="007B37B3"/>
    <w:rsid w:val="007C41D8"/>
    <w:rsid w:val="007C4FD0"/>
    <w:rsid w:val="007D0C84"/>
    <w:rsid w:val="007F1FC0"/>
    <w:rsid w:val="007F29B6"/>
    <w:rsid w:val="007F3121"/>
    <w:rsid w:val="00801D4B"/>
    <w:rsid w:val="008067CB"/>
    <w:rsid w:val="00814B0D"/>
    <w:rsid w:val="008316D6"/>
    <w:rsid w:val="00832682"/>
    <w:rsid w:val="0084478D"/>
    <w:rsid w:val="00844A2D"/>
    <w:rsid w:val="008528F9"/>
    <w:rsid w:val="0085350D"/>
    <w:rsid w:val="00892FA6"/>
    <w:rsid w:val="008A6057"/>
    <w:rsid w:val="008A75C3"/>
    <w:rsid w:val="008C5C4F"/>
    <w:rsid w:val="008E2E96"/>
    <w:rsid w:val="008F0BE4"/>
    <w:rsid w:val="0090187C"/>
    <w:rsid w:val="009056FB"/>
    <w:rsid w:val="00914EBD"/>
    <w:rsid w:val="009207EF"/>
    <w:rsid w:val="009305C4"/>
    <w:rsid w:val="00932FD3"/>
    <w:rsid w:val="00942B38"/>
    <w:rsid w:val="0094490D"/>
    <w:rsid w:val="009527D6"/>
    <w:rsid w:val="00963752"/>
    <w:rsid w:val="00964A50"/>
    <w:rsid w:val="00965487"/>
    <w:rsid w:val="0097011D"/>
    <w:rsid w:val="00980252"/>
    <w:rsid w:val="00982CB7"/>
    <w:rsid w:val="00983CAA"/>
    <w:rsid w:val="0098777C"/>
    <w:rsid w:val="009A53BC"/>
    <w:rsid w:val="009A5FC9"/>
    <w:rsid w:val="009A797B"/>
    <w:rsid w:val="009C1952"/>
    <w:rsid w:val="009C6FED"/>
    <w:rsid w:val="009D3F69"/>
    <w:rsid w:val="009D738E"/>
    <w:rsid w:val="009E5EAA"/>
    <w:rsid w:val="00A20FAC"/>
    <w:rsid w:val="00A33043"/>
    <w:rsid w:val="00A42189"/>
    <w:rsid w:val="00A43948"/>
    <w:rsid w:val="00A50011"/>
    <w:rsid w:val="00A543DF"/>
    <w:rsid w:val="00A63A9B"/>
    <w:rsid w:val="00A70F57"/>
    <w:rsid w:val="00A775B3"/>
    <w:rsid w:val="00A82D03"/>
    <w:rsid w:val="00A92005"/>
    <w:rsid w:val="00A9444E"/>
    <w:rsid w:val="00AB4242"/>
    <w:rsid w:val="00AC597A"/>
    <w:rsid w:val="00AD14B3"/>
    <w:rsid w:val="00AD6F79"/>
    <w:rsid w:val="00AE25BA"/>
    <w:rsid w:val="00AE6BB9"/>
    <w:rsid w:val="00AF50DD"/>
    <w:rsid w:val="00B156CF"/>
    <w:rsid w:val="00B17B06"/>
    <w:rsid w:val="00B37DFA"/>
    <w:rsid w:val="00B430DF"/>
    <w:rsid w:val="00B46C55"/>
    <w:rsid w:val="00B563C4"/>
    <w:rsid w:val="00B66DE2"/>
    <w:rsid w:val="00B85435"/>
    <w:rsid w:val="00B87180"/>
    <w:rsid w:val="00B87EC6"/>
    <w:rsid w:val="00B915F1"/>
    <w:rsid w:val="00B92297"/>
    <w:rsid w:val="00B97B4E"/>
    <w:rsid w:val="00B97CCA"/>
    <w:rsid w:val="00BA1221"/>
    <w:rsid w:val="00BA5E9C"/>
    <w:rsid w:val="00BA6368"/>
    <w:rsid w:val="00BD4541"/>
    <w:rsid w:val="00BE77D3"/>
    <w:rsid w:val="00BF0699"/>
    <w:rsid w:val="00BF336B"/>
    <w:rsid w:val="00BF4496"/>
    <w:rsid w:val="00C16F48"/>
    <w:rsid w:val="00C20894"/>
    <w:rsid w:val="00C209F4"/>
    <w:rsid w:val="00C2296C"/>
    <w:rsid w:val="00C238D6"/>
    <w:rsid w:val="00C354BE"/>
    <w:rsid w:val="00C36438"/>
    <w:rsid w:val="00C41E03"/>
    <w:rsid w:val="00C4272E"/>
    <w:rsid w:val="00C5535B"/>
    <w:rsid w:val="00C56EA4"/>
    <w:rsid w:val="00C61D3D"/>
    <w:rsid w:val="00C756EC"/>
    <w:rsid w:val="00C81D61"/>
    <w:rsid w:val="00C9398A"/>
    <w:rsid w:val="00CB01BD"/>
    <w:rsid w:val="00CB18EA"/>
    <w:rsid w:val="00CB2165"/>
    <w:rsid w:val="00CB48D7"/>
    <w:rsid w:val="00CC21AE"/>
    <w:rsid w:val="00CD3015"/>
    <w:rsid w:val="00CE4805"/>
    <w:rsid w:val="00CF773F"/>
    <w:rsid w:val="00D01BCD"/>
    <w:rsid w:val="00D03C96"/>
    <w:rsid w:val="00D06F87"/>
    <w:rsid w:val="00D1010E"/>
    <w:rsid w:val="00D11526"/>
    <w:rsid w:val="00D1216D"/>
    <w:rsid w:val="00D173EE"/>
    <w:rsid w:val="00D235FC"/>
    <w:rsid w:val="00D23A76"/>
    <w:rsid w:val="00D3582C"/>
    <w:rsid w:val="00D4701E"/>
    <w:rsid w:val="00D67741"/>
    <w:rsid w:val="00D71FBF"/>
    <w:rsid w:val="00D74E1B"/>
    <w:rsid w:val="00D76817"/>
    <w:rsid w:val="00D860D2"/>
    <w:rsid w:val="00D96AD6"/>
    <w:rsid w:val="00DD73EA"/>
    <w:rsid w:val="00DE4FE9"/>
    <w:rsid w:val="00DF6703"/>
    <w:rsid w:val="00E02867"/>
    <w:rsid w:val="00E03C5D"/>
    <w:rsid w:val="00E04413"/>
    <w:rsid w:val="00E05EC2"/>
    <w:rsid w:val="00E2585A"/>
    <w:rsid w:val="00E33698"/>
    <w:rsid w:val="00E44578"/>
    <w:rsid w:val="00E44A3A"/>
    <w:rsid w:val="00E574FA"/>
    <w:rsid w:val="00E610D0"/>
    <w:rsid w:val="00E62D34"/>
    <w:rsid w:val="00E64A0D"/>
    <w:rsid w:val="00E67299"/>
    <w:rsid w:val="00E76200"/>
    <w:rsid w:val="00E77370"/>
    <w:rsid w:val="00E83426"/>
    <w:rsid w:val="00E85FF5"/>
    <w:rsid w:val="00E87D11"/>
    <w:rsid w:val="00E90049"/>
    <w:rsid w:val="00EA52D1"/>
    <w:rsid w:val="00EB36EF"/>
    <w:rsid w:val="00EB5FDC"/>
    <w:rsid w:val="00ED2C82"/>
    <w:rsid w:val="00ED6653"/>
    <w:rsid w:val="00EF514A"/>
    <w:rsid w:val="00EF6F20"/>
    <w:rsid w:val="00F0330E"/>
    <w:rsid w:val="00F14370"/>
    <w:rsid w:val="00F309DB"/>
    <w:rsid w:val="00F364B3"/>
    <w:rsid w:val="00F36E18"/>
    <w:rsid w:val="00F51260"/>
    <w:rsid w:val="00F63392"/>
    <w:rsid w:val="00F71F6B"/>
    <w:rsid w:val="00F753B9"/>
    <w:rsid w:val="00F808F1"/>
    <w:rsid w:val="00F85063"/>
    <w:rsid w:val="00F85B49"/>
    <w:rsid w:val="00F902FD"/>
    <w:rsid w:val="00F92BB8"/>
    <w:rsid w:val="00F9570F"/>
    <w:rsid w:val="00FC1CD4"/>
    <w:rsid w:val="00FC716E"/>
    <w:rsid w:val="00FC7791"/>
    <w:rsid w:val="00FE0BA6"/>
    <w:rsid w:val="00FE263E"/>
    <w:rsid w:val="01C9482D"/>
    <w:rsid w:val="029F1CE6"/>
    <w:rsid w:val="03684037"/>
    <w:rsid w:val="0A77EF9C"/>
    <w:rsid w:val="192C3434"/>
    <w:rsid w:val="19CEDED3"/>
    <w:rsid w:val="1D93ADE8"/>
    <w:rsid w:val="25F1CA65"/>
    <w:rsid w:val="2C26B0E9"/>
    <w:rsid w:val="32283FFF"/>
    <w:rsid w:val="3C0AA2DE"/>
    <w:rsid w:val="4216E2F9"/>
    <w:rsid w:val="421AF664"/>
    <w:rsid w:val="6464FFB6"/>
    <w:rsid w:val="669BFAC1"/>
    <w:rsid w:val="6A0F440F"/>
    <w:rsid w:val="74F0F10F"/>
    <w:rsid w:val="77764E7A"/>
    <w:rsid w:val="7940B9A9"/>
    <w:rsid w:val="794DC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281C3B"/>
  <w15:chartTrackingRefBased/>
  <w15:docId w15:val="{A27C5DD9-7CDF-420D-BC73-8AA8E3578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08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  <w:tab w:val="left" w:pos="0"/>
        <w:tab w:val="left" w:pos="1008"/>
        <w:tab w:val="left" w:pos="1440"/>
        <w:tab w:val="left" w:pos="2160"/>
      </w:tabs>
      <w:ind w:left="1008" w:hanging="1008"/>
      <w:outlineLvl w:val="0"/>
    </w:pPr>
    <w:rPr>
      <w:rFonts w:ascii="Courier New" w:hAnsi="Courier New"/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590"/>
        <w:tab w:val="left" w:pos="468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outlineLvl w:val="1"/>
    </w:pPr>
    <w:rPr>
      <w:rFonts w:ascii="Courier New" w:hAnsi="Courier New" w:cs="Courier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semiHidden/>
    <w:pPr>
      <w:tabs>
        <w:tab w:val="left" w:pos="0"/>
        <w:tab w:val="left" w:pos="576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</w:pPr>
    <w:rPr>
      <w:sz w:val="24"/>
    </w:r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4429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429D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517997"/>
    <w:pPr>
      <w:autoSpaceDE w:val="0"/>
      <w:autoSpaceDN w:val="0"/>
      <w:adjustRightInd w:val="0"/>
    </w:pPr>
    <w:rPr>
      <w:rFonts w:eastAsia="SimSun"/>
      <w:color w:val="000000"/>
      <w:sz w:val="24"/>
      <w:szCs w:val="24"/>
      <w:lang w:eastAsia="en-US"/>
    </w:rPr>
  </w:style>
  <w:style w:type="character" w:customStyle="1" w:styleId="indviewdata1">
    <w:name w:val="indviewdata1"/>
    <w:rsid w:val="00517997"/>
    <w:rPr>
      <w:rFonts w:ascii="Tahoma" w:hAnsi="Tahoma" w:cs="Tahoma" w:hint="default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14EBD"/>
    <w:pPr>
      <w:ind w:left="720"/>
    </w:pPr>
  </w:style>
  <w:style w:type="table" w:styleId="TableGrid">
    <w:name w:val="Table Grid"/>
    <w:basedOn w:val="TableNormal"/>
    <w:uiPriority w:val="39"/>
    <w:rsid w:val="00BF4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78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Provost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3A5A3F6AF2484D922A76E6589C9295" ma:contentTypeVersion="19" ma:contentTypeDescription="Create a new document." ma:contentTypeScope="" ma:versionID="ec35992d31934e86340ea091ab71b887">
  <xsd:schema xmlns:xsd="http://www.w3.org/2001/XMLSchema" xmlns:xs="http://www.w3.org/2001/XMLSchema" xmlns:p="http://schemas.microsoft.com/office/2006/metadata/properties" xmlns:ns1="http://schemas.microsoft.com/sharepoint/v3" xmlns:ns2="084a82ce-5190-4a92-a360-5f3287c29933" xmlns:ns3="27a65de8-9d42-4d69-b857-7a9a2bdd7855" targetNamespace="http://schemas.microsoft.com/office/2006/metadata/properties" ma:root="true" ma:fieldsID="c49c0d9d4d45c4edd4ab1d39d9d331d4" ns1:_="" ns2:_="" ns3:_="">
    <xsd:import namespace="http://schemas.microsoft.com/sharepoint/v3"/>
    <xsd:import namespace="084a82ce-5190-4a92-a360-5f3287c29933"/>
    <xsd:import namespace="27a65de8-9d42-4d69-b857-7a9a2bdd78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FY_x0020_22_x0020_RANGE_x0020_NOMINATION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a82ce-5190-4a92-a360-5f3287c299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FY_x0020_22_x0020_RANGE_x0020_NOMINATIONS" ma:index="10" nillable="true" ma:displayName="FY 22 RANGE NOMINATIONS" ma:internalName="FY_x0020_22_x0020_RANGE_x0020_NOMINATIONS">
      <xsd:simpleType>
        <xsd:restriction base="dms:Text">
          <xsd:maxLength value="255"/>
        </xsd:restriction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1c7be36e-9551-4638-a550-39ad874449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a65de8-9d42-4d69-b857-7a9a2bdd785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0f4d423-af18-4eae-b395-18cb1f0facae}" ma:internalName="TaxCatchAll" ma:showField="CatchAllData" ma:web="27a65de8-9d42-4d69-b857-7a9a2bdd78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Y_x0020_22_x0020_RANGE_x0020_NOMINATIONS xmlns="084a82ce-5190-4a92-a360-5f3287c29933" xsi:nil="true"/>
    <_ip_UnifiedCompliancePolicyUIAction xmlns="http://schemas.microsoft.com/sharepoint/v3" xsi:nil="true"/>
    <_ip_UnifiedCompliancePolicyProperties xmlns="http://schemas.microsoft.com/sharepoint/v3" xsi:nil="true"/>
    <lcf76f155ced4ddcb4097134ff3c332f xmlns="084a82ce-5190-4a92-a360-5f3287c29933">
      <Terms xmlns="http://schemas.microsoft.com/office/infopath/2007/PartnerControls"/>
    </lcf76f155ced4ddcb4097134ff3c332f>
    <TaxCatchAll xmlns="27a65de8-9d42-4d69-b857-7a9a2bdd7855" xsi:nil="true"/>
  </documentManagement>
</p:properties>
</file>

<file path=customXml/itemProps1.xml><?xml version="1.0" encoding="utf-8"?>
<ds:datastoreItem xmlns:ds="http://schemas.openxmlformats.org/officeDocument/2006/customXml" ds:itemID="{7B5F9E9B-907B-4301-8057-9A7B9B40A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B37AE0-8CFB-4F99-93E1-1298E873B9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84a82ce-5190-4a92-a360-5f3287c29933"/>
    <ds:schemaRef ds:uri="27a65de8-9d42-4d69-b857-7a9a2bdd78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83DAF9-E7A4-41FF-B26B-30088C592D2C}">
  <ds:schemaRefs>
    <ds:schemaRef ds:uri="http://schemas.microsoft.com/office/2006/metadata/properties"/>
    <ds:schemaRef ds:uri="http://schemas.microsoft.com/office/infopath/2007/PartnerControls"/>
    <ds:schemaRef ds:uri="084a82ce-5190-4a92-a360-5f3287c29933"/>
    <ds:schemaRef ds:uri="http://schemas.microsoft.com/sharepoint/v3"/>
    <ds:schemaRef ds:uri="27a65de8-9d42-4d69-b857-7a9a2bdd78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Provost Header</Template>
  <TotalTime>272</TotalTime>
  <Pages>2</Pages>
  <Words>777</Words>
  <Characters>5782</Characters>
  <Application>Microsoft Office Word</Application>
  <DocSecurity>0</DocSecurity>
  <Lines>48</Lines>
  <Paragraphs>13</Paragraphs>
  <ScaleCrop>false</ScaleCrop>
  <Company>MCAS IWAKUNI</Company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3500</dc:title>
  <dc:subject/>
  <dc:creator>TAKAMOTO</dc:creator>
  <cp:keywords/>
  <cp:lastModifiedBy>Uribe MGySgt A (Fredo)</cp:lastModifiedBy>
  <cp:revision>86</cp:revision>
  <cp:lastPrinted>2024-06-04T15:44:00Z</cp:lastPrinted>
  <dcterms:created xsi:type="dcterms:W3CDTF">2024-06-04T21:21:00Z</dcterms:created>
  <dcterms:modified xsi:type="dcterms:W3CDTF">2024-07-21T20:54:00Z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0x0101000C3A5A3F6AF2484D922A76E6589C9295</vt:lpwstr>
  </property>
  <property fmtid="{D5CDD505-2E9C-101B-9397-08002B2CF9AE}" pid="3" name="MediaServiceImageTags">
    <vt:lpwstr/>
  </property>
</Properties>
</file>